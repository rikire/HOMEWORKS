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25C" w:rsidRDefault="00302326" w:rsidP="007547BA">
      <w:pPr>
        <w:pStyle w:val="10"/>
        <w:numPr>
          <w:ilvl w:val="0"/>
          <w:numId w:val="1"/>
        </w:numPr>
        <w:spacing w:after="0"/>
        <w:ind w:left="0" w:firstLine="0"/>
      </w:pPr>
      <w:r>
        <w:t>Создание веб-сайтов</w:t>
      </w:r>
    </w:p>
    <w:p w:rsidR="006B4B9D" w:rsidRDefault="006B4B9D" w:rsidP="007547BA">
      <w:pPr>
        <w:pStyle w:val="3"/>
        <w:spacing w:before="0"/>
        <w:ind w:firstLine="0"/>
        <w:rPr>
          <w:lang w:val="en-US"/>
        </w:rPr>
      </w:pPr>
      <w:r>
        <w:t>Практические работы</w:t>
      </w:r>
    </w:p>
    <w:p w:rsidR="00283BFC" w:rsidRDefault="00101D7C" w:rsidP="00D356C7">
      <w:pPr>
        <w:pStyle w:val="2"/>
        <w:numPr>
          <w:ilvl w:val="2"/>
          <w:numId w:val="3"/>
        </w:numPr>
        <w:tabs>
          <w:tab w:val="left" w:pos="3402"/>
        </w:tabs>
        <w:ind w:left="0" w:firstLine="0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2577465</wp:posOffset>
            </wp:positionH>
            <wp:positionV relativeFrom="paragraph">
              <wp:posOffset>616585</wp:posOffset>
            </wp:positionV>
            <wp:extent cx="3316605" cy="2505075"/>
            <wp:effectExtent l="0" t="0" r="0" b="9525"/>
            <wp:wrapSquare wrapText="bothSides"/>
            <wp:docPr id="8398" name="Рисунок 8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6C7">
        <w:br/>
      </w:r>
      <w:r w:rsidR="00302326">
        <w:t>Текстовые веб-страницы</w:t>
      </w:r>
    </w:p>
    <w:p w:rsidR="00042679" w:rsidRPr="00D74454" w:rsidRDefault="00042679" w:rsidP="009F74C0">
      <w:pPr>
        <w:numPr>
          <w:ilvl w:val="0"/>
          <w:numId w:val="9"/>
        </w:numPr>
        <w:tabs>
          <w:tab w:val="clear" w:pos="720"/>
        </w:tabs>
        <w:spacing w:after="120" w:line="240" w:lineRule="auto"/>
        <w:ind w:left="567" w:hanging="357"/>
        <w:jc w:val="left"/>
        <w:rPr>
          <w:sz w:val="24"/>
          <w:szCs w:val="24"/>
        </w:rPr>
      </w:pPr>
      <w:r w:rsidRPr="00D74454">
        <w:rPr>
          <w:sz w:val="24"/>
          <w:szCs w:val="24"/>
        </w:rPr>
        <w:t xml:space="preserve">Скопируйте на свой компьютер файл </w:t>
      </w:r>
      <w:r w:rsidRPr="00D74454">
        <w:rPr>
          <w:rFonts w:ascii="Courier New" w:hAnsi="Courier New" w:cs="Courier New"/>
          <w:b/>
          <w:sz w:val="24"/>
          <w:szCs w:val="24"/>
        </w:rPr>
        <w:t>dogs.htm</w:t>
      </w:r>
      <w:r w:rsidRPr="00D74454">
        <w:rPr>
          <w:sz w:val="24"/>
          <w:szCs w:val="24"/>
        </w:rPr>
        <w:t>. Посмотрите, как будет выглядеть этот док</w:t>
      </w:r>
      <w:r w:rsidRPr="00D74454">
        <w:rPr>
          <w:sz w:val="24"/>
          <w:szCs w:val="24"/>
        </w:rPr>
        <w:t>у</w:t>
      </w:r>
      <w:r w:rsidRPr="00D74454">
        <w:rPr>
          <w:sz w:val="24"/>
          <w:szCs w:val="24"/>
        </w:rPr>
        <w:t>мент в браузере.</w:t>
      </w:r>
    </w:p>
    <w:p w:rsidR="00042679" w:rsidRDefault="00042679" w:rsidP="009F74C0">
      <w:pPr>
        <w:numPr>
          <w:ilvl w:val="0"/>
          <w:numId w:val="9"/>
        </w:numPr>
        <w:tabs>
          <w:tab w:val="clear" w:pos="720"/>
        </w:tabs>
        <w:spacing w:after="120" w:line="240" w:lineRule="auto"/>
        <w:ind w:left="567" w:hanging="35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Добавьте тэги, необходимые для </w:t>
      </w:r>
      <w:proofErr w:type="gramStart"/>
      <w:r>
        <w:rPr>
          <w:sz w:val="24"/>
          <w:szCs w:val="24"/>
        </w:rPr>
        <w:t>правильного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D74454">
        <w:rPr>
          <w:sz w:val="24"/>
          <w:szCs w:val="24"/>
        </w:rPr>
        <w:t>-</w:t>
      </w:r>
      <w:r>
        <w:rPr>
          <w:sz w:val="24"/>
          <w:szCs w:val="24"/>
        </w:rPr>
        <w:t>документа. В заголовке стран</w:t>
      </w:r>
      <w:r>
        <w:rPr>
          <w:sz w:val="24"/>
          <w:szCs w:val="24"/>
        </w:rPr>
        <w:t>и</w:t>
      </w:r>
      <w:r>
        <w:rPr>
          <w:sz w:val="24"/>
          <w:szCs w:val="24"/>
        </w:rPr>
        <w:t>цы напишите название док</w:t>
      </w:r>
      <w:r>
        <w:rPr>
          <w:sz w:val="24"/>
          <w:szCs w:val="24"/>
        </w:rPr>
        <w:t>у</w:t>
      </w:r>
      <w:r>
        <w:rPr>
          <w:sz w:val="24"/>
          <w:szCs w:val="24"/>
        </w:rPr>
        <w:t>мента и фамилию автора, например:</w:t>
      </w:r>
    </w:p>
    <w:p w:rsidR="00042679" w:rsidRPr="00D74454" w:rsidRDefault="00042679" w:rsidP="00B211B0">
      <w:pPr>
        <w:spacing w:after="120" w:line="240" w:lineRule="auto"/>
        <w:ind w:left="567" w:firstLine="0"/>
        <w:jc w:val="left"/>
        <w:rPr>
          <w:i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D74454">
        <w:rPr>
          <w:i/>
          <w:sz w:val="24"/>
          <w:szCs w:val="24"/>
        </w:rPr>
        <w:t xml:space="preserve">Собаки: работа Василия </w:t>
      </w:r>
      <w:proofErr w:type="spellStart"/>
      <w:r w:rsidRPr="00D74454">
        <w:rPr>
          <w:i/>
          <w:sz w:val="24"/>
          <w:szCs w:val="24"/>
        </w:rPr>
        <w:t>Пу</w:t>
      </w:r>
      <w:r w:rsidRPr="00D74454">
        <w:rPr>
          <w:i/>
          <w:sz w:val="24"/>
          <w:szCs w:val="24"/>
        </w:rPr>
        <w:t>п</w:t>
      </w:r>
      <w:r w:rsidRPr="00D74454">
        <w:rPr>
          <w:i/>
          <w:sz w:val="24"/>
          <w:szCs w:val="24"/>
        </w:rPr>
        <w:t>кина</w:t>
      </w:r>
      <w:proofErr w:type="spellEnd"/>
    </w:p>
    <w:p w:rsidR="00042679" w:rsidRPr="00D74454" w:rsidRDefault="00042679" w:rsidP="009F74C0">
      <w:pPr>
        <w:numPr>
          <w:ilvl w:val="0"/>
          <w:numId w:val="9"/>
        </w:numPr>
        <w:tabs>
          <w:tab w:val="clear" w:pos="720"/>
        </w:tabs>
        <w:spacing w:after="120" w:line="240" w:lineRule="auto"/>
        <w:ind w:left="567" w:hanging="357"/>
        <w:jc w:val="left"/>
        <w:rPr>
          <w:sz w:val="24"/>
          <w:szCs w:val="24"/>
        </w:rPr>
      </w:pPr>
      <w:r w:rsidRPr="00D74454">
        <w:rPr>
          <w:sz w:val="24"/>
          <w:szCs w:val="24"/>
        </w:rPr>
        <w:t xml:space="preserve">Выделите стилями </w:t>
      </w:r>
      <w:r>
        <w:rPr>
          <w:rFonts w:ascii="Courier New" w:hAnsi="Courier New" w:cs="Courier New"/>
          <w:b/>
          <w:sz w:val="24"/>
          <w:szCs w:val="24"/>
        </w:rPr>
        <w:t>&lt;</w:t>
      </w:r>
      <w:r>
        <w:rPr>
          <w:rFonts w:ascii="Courier New" w:hAnsi="Courier New" w:cs="Courier New"/>
          <w:b/>
          <w:sz w:val="24"/>
          <w:szCs w:val="24"/>
          <w:lang w:val="en-US"/>
        </w:rPr>
        <w:t>h</w:t>
      </w:r>
      <w:r w:rsidRPr="00D74454">
        <w:rPr>
          <w:rFonts w:ascii="Courier New" w:hAnsi="Courier New" w:cs="Courier New"/>
          <w:b/>
          <w:sz w:val="24"/>
          <w:szCs w:val="24"/>
        </w:rPr>
        <w:t>1&gt;</w:t>
      </w:r>
      <w:r>
        <w:rPr>
          <w:sz w:val="24"/>
          <w:szCs w:val="24"/>
        </w:rPr>
        <w:t xml:space="preserve"> и </w:t>
      </w:r>
      <w:r>
        <w:rPr>
          <w:rFonts w:ascii="Courier New" w:hAnsi="Courier New" w:cs="Courier New"/>
          <w:b/>
          <w:sz w:val="24"/>
          <w:szCs w:val="24"/>
        </w:rPr>
        <w:t>&lt;</w:t>
      </w:r>
      <w:r>
        <w:rPr>
          <w:rFonts w:ascii="Courier New" w:hAnsi="Courier New" w:cs="Courier New"/>
          <w:b/>
          <w:sz w:val="24"/>
          <w:szCs w:val="24"/>
          <w:lang w:val="en-US"/>
        </w:rPr>
        <w:t>h</w:t>
      </w:r>
      <w:r>
        <w:rPr>
          <w:rFonts w:ascii="Courier New" w:hAnsi="Courier New" w:cs="Courier New"/>
          <w:b/>
          <w:sz w:val="24"/>
          <w:szCs w:val="24"/>
        </w:rPr>
        <w:t>2</w:t>
      </w:r>
      <w:r w:rsidRPr="00D74454">
        <w:rPr>
          <w:rFonts w:ascii="Courier New" w:hAnsi="Courier New" w:cs="Courier New"/>
          <w:b/>
          <w:sz w:val="24"/>
          <w:szCs w:val="24"/>
        </w:rPr>
        <w:t>&gt;</w:t>
      </w:r>
      <w:r>
        <w:rPr>
          <w:sz w:val="24"/>
          <w:szCs w:val="24"/>
        </w:rPr>
        <w:t xml:space="preserve"> з</w:t>
      </w:r>
      <w:r w:rsidRPr="00D74454">
        <w:rPr>
          <w:sz w:val="24"/>
          <w:szCs w:val="24"/>
        </w:rPr>
        <w:t>аголовок документа и заголовки разделов. Перед номером раздела добавьте знак §</w:t>
      </w:r>
      <w:r w:rsidR="004C7D8F">
        <w:rPr>
          <w:sz w:val="24"/>
          <w:szCs w:val="24"/>
        </w:rPr>
        <w:t xml:space="preserve"> (после этого знака ставится неразрывный пробел)</w:t>
      </w:r>
      <w:r w:rsidRPr="00D74454">
        <w:rPr>
          <w:sz w:val="24"/>
          <w:szCs w:val="24"/>
        </w:rPr>
        <w:t>.</w:t>
      </w:r>
    </w:p>
    <w:p w:rsidR="00042679" w:rsidRDefault="00042679" w:rsidP="009F74C0">
      <w:pPr>
        <w:numPr>
          <w:ilvl w:val="0"/>
          <w:numId w:val="9"/>
        </w:numPr>
        <w:tabs>
          <w:tab w:val="clear" w:pos="720"/>
        </w:tabs>
        <w:spacing w:after="120" w:line="240" w:lineRule="auto"/>
        <w:ind w:left="567" w:hanging="35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Оформите стихотворение, используя команду перехода на новую строку </w:t>
      </w:r>
      <w:r>
        <w:rPr>
          <w:rFonts w:ascii="Courier New" w:hAnsi="Courier New" w:cs="Courier New"/>
          <w:b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sz w:val="24"/>
          <w:szCs w:val="24"/>
          <w:lang w:val="en-US"/>
        </w:rPr>
        <w:t>br</w:t>
      </w:r>
      <w:proofErr w:type="spellEnd"/>
      <w:r w:rsidRPr="00D74454">
        <w:rPr>
          <w:rFonts w:ascii="Courier New" w:hAnsi="Courier New" w:cs="Courier New"/>
          <w:b/>
          <w:sz w:val="24"/>
          <w:szCs w:val="24"/>
        </w:rPr>
        <w:t>&gt;</w:t>
      </w:r>
      <w:r>
        <w:rPr>
          <w:sz w:val="24"/>
          <w:szCs w:val="24"/>
        </w:rPr>
        <w:t>. П</w:t>
      </w:r>
      <w:r>
        <w:rPr>
          <w:sz w:val="24"/>
          <w:szCs w:val="24"/>
        </w:rPr>
        <w:t>е</w:t>
      </w:r>
      <w:r>
        <w:rPr>
          <w:sz w:val="24"/>
          <w:szCs w:val="24"/>
        </w:rPr>
        <w:t>ред фамилией автора поставьте знак ©.</w:t>
      </w:r>
    </w:p>
    <w:p w:rsidR="00042679" w:rsidRPr="00D74454" w:rsidRDefault="00042679" w:rsidP="009F74C0">
      <w:pPr>
        <w:numPr>
          <w:ilvl w:val="0"/>
          <w:numId w:val="9"/>
        </w:numPr>
        <w:tabs>
          <w:tab w:val="clear" w:pos="720"/>
        </w:tabs>
        <w:spacing w:after="120" w:line="240" w:lineRule="auto"/>
        <w:ind w:left="567" w:hanging="35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Выделите абзацы текста с помощью тэга </w:t>
      </w:r>
      <w:r w:rsidRPr="00D74454">
        <w:rPr>
          <w:rFonts w:ascii="Courier New" w:hAnsi="Courier New" w:cs="Courier New"/>
          <w:b/>
          <w:sz w:val="24"/>
          <w:szCs w:val="24"/>
        </w:rPr>
        <w:t>&lt;p&gt;</w:t>
      </w:r>
      <w:r>
        <w:rPr>
          <w:sz w:val="24"/>
          <w:szCs w:val="24"/>
        </w:rPr>
        <w:t>, установите выравнивание по ширине.</w:t>
      </w:r>
    </w:p>
    <w:p w:rsidR="00042679" w:rsidRDefault="00042679" w:rsidP="009F74C0">
      <w:pPr>
        <w:numPr>
          <w:ilvl w:val="0"/>
          <w:numId w:val="9"/>
        </w:numPr>
        <w:tabs>
          <w:tab w:val="clear" w:pos="720"/>
        </w:tabs>
        <w:spacing w:after="120" w:line="240" w:lineRule="auto"/>
        <w:ind w:left="567" w:hanging="357"/>
        <w:jc w:val="left"/>
        <w:rPr>
          <w:sz w:val="24"/>
          <w:szCs w:val="24"/>
        </w:rPr>
      </w:pPr>
      <w:r>
        <w:rPr>
          <w:sz w:val="24"/>
          <w:szCs w:val="24"/>
        </w:rPr>
        <w:t>Замените знаки «минус» на тире, между тире и предыдущим словом поставьте н</w:t>
      </w:r>
      <w:r>
        <w:rPr>
          <w:sz w:val="24"/>
          <w:szCs w:val="24"/>
        </w:rPr>
        <w:t>е</w:t>
      </w:r>
      <w:r>
        <w:rPr>
          <w:sz w:val="24"/>
          <w:szCs w:val="24"/>
        </w:rPr>
        <w:t>разрывный пробел.</w:t>
      </w:r>
    </w:p>
    <w:p w:rsidR="00042679" w:rsidRDefault="00042679" w:rsidP="009F74C0">
      <w:pPr>
        <w:numPr>
          <w:ilvl w:val="0"/>
          <w:numId w:val="9"/>
        </w:numPr>
        <w:tabs>
          <w:tab w:val="clear" w:pos="720"/>
        </w:tabs>
        <w:spacing w:after="120" w:line="240" w:lineRule="auto"/>
        <w:ind w:left="567" w:hanging="357"/>
        <w:jc w:val="left"/>
        <w:rPr>
          <w:sz w:val="24"/>
          <w:szCs w:val="24"/>
        </w:rPr>
      </w:pPr>
      <w:r>
        <w:rPr>
          <w:sz w:val="24"/>
          <w:szCs w:val="24"/>
        </w:rPr>
        <w:t>Замените верхние кавычки на «</w:t>
      </w:r>
      <w:r w:rsidR="003424FA">
        <w:rPr>
          <w:sz w:val="24"/>
          <w:szCs w:val="24"/>
        </w:rPr>
        <w:t>ёлочки</w:t>
      </w:r>
      <w:r>
        <w:rPr>
          <w:sz w:val="24"/>
          <w:szCs w:val="24"/>
        </w:rPr>
        <w:t>».</w:t>
      </w:r>
    </w:p>
    <w:p w:rsidR="00042679" w:rsidRDefault="00042679" w:rsidP="009F74C0">
      <w:pPr>
        <w:numPr>
          <w:ilvl w:val="0"/>
          <w:numId w:val="9"/>
        </w:numPr>
        <w:tabs>
          <w:tab w:val="clear" w:pos="720"/>
        </w:tabs>
        <w:spacing w:after="120" w:line="240" w:lineRule="auto"/>
        <w:ind w:left="567" w:hanging="35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Поставьте неразрывные пробелы между числом и единицей измерения, например, </w:t>
      </w:r>
      <w:r w:rsidRPr="00D74454">
        <w:rPr>
          <w:b/>
          <w:sz w:val="24"/>
          <w:szCs w:val="24"/>
        </w:rPr>
        <w:t>25 кг</w:t>
      </w:r>
      <w:r>
        <w:rPr>
          <w:sz w:val="24"/>
          <w:szCs w:val="24"/>
        </w:rPr>
        <w:t>.</w:t>
      </w:r>
    </w:p>
    <w:p w:rsidR="00042679" w:rsidRDefault="00042679" w:rsidP="009F74C0">
      <w:pPr>
        <w:numPr>
          <w:ilvl w:val="0"/>
          <w:numId w:val="9"/>
        </w:numPr>
        <w:tabs>
          <w:tab w:val="clear" w:pos="720"/>
        </w:tabs>
        <w:spacing w:after="120" w:line="240" w:lineRule="auto"/>
        <w:ind w:left="567" w:hanging="35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В начале последней строки поставьте знак ©: </w:t>
      </w:r>
    </w:p>
    <w:p w:rsidR="00042679" w:rsidRDefault="00042679" w:rsidP="00B211B0">
      <w:pPr>
        <w:spacing w:after="120" w:line="240" w:lineRule="auto"/>
        <w:ind w:left="567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© </w:t>
      </w:r>
      <w:r w:rsidRPr="00D74454">
        <w:rPr>
          <w:i/>
          <w:sz w:val="24"/>
          <w:szCs w:val="24"/>
        </w:rPr>
        <w:t>Википедия, 2011</w:t>
      </w:r>
    </w:p>
    <w:p w:rsidR="00867690" w:rsidRDefault="00867690" w:rsidP="00867690">
      <w:pPr>
        <w:pStyle w:val="2"/>
        <w:numPr>
          <w:ilvl w:val="2"/>
          <w:numId w:val="3"/>
        </w:numPr>
        <w:tabs>
          <w:tab w:val="left" w:pos="3402"/>
        </w:tabs>
        <w:ind w:left="0" w:firstLine="0"/>
      </w:pPr>
      <w:r>
        <w:br w:type="page"/>
      </w:r>
      <w:r>
        <w:lastRenderedPageBreak/>
        <w:br/>
      </w:r>
      <w:r w:rsidR="00A976CF">
        <w:t>Списки</w:t>
      </w:r>
    </w:p>
    <w:p w:rsidR="00114C50" w:rsidRPr="000421CA" w:rsidRDefault="009C1000" w:rsidP="009F74C0">
      <w:pPr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 w:rsidRPr="00D74454">
        <w:rPr>
          <w:sz w:val="24"/>
          <w:szCs w:val="24"/>
        </w:rPr>
        <w:t>Скопируйте на свой компьютер файл</w:t>
      </w:r>
      <w:r>
        <w:rPr>
          <w:sz w:val="24"/>
          <w:szCs w:val="24"/>
        </w:rPr>
        <w:t xml:space="preserve"> </w:t>
      </w:r>
      <w:r w:rsidR="00114C50" w:rsidRPr="005B6355">
        <w:rPr>
          <w:rFonts w:ascii="Courier New" w:hAnsi="Courier New" w:cs="Courier New"/>
          <w:b/>
          <w:sz w:val="24"/>
          <w:szCs w:val="24"/>
        </w:rPr>
        <w:t>lists.htm</w:t>
      </w:r>
      <w:r w:rsidR="00114C50" w:rsidRPr="00FC2B70">
        <w:rPr>
          <w:sz w:val="24"/>
          <w:szCs w:val="24"/>
        </w:rPr>
        <w:t>.</w:t>
      </w:r>
      <w:r w:rsidR="00114C50">
        <w:rPr>
          <w:sz w:val="24"/>
          <w:szCs w:val="24"/>
        </w:rPr>
        <w:t xml:space="preserve"> Посмотрите, как выглядит эта веб-страница в браузере.</w:t>
      </w:r>
    </w:p>
    <w:p w:rsidR="00114C50" w:rsidRPr="00FC2B70" w:rsidRDefault="00114C50" w:rsidP="009F74C0">
      <w:pPr>
        <w:numPr>
          <w:ilvl w:val="0"/>
          <w:numId w:val="10"/>
        </w:numPr>
        <w:spacing w:before="120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Оформите веб</w:t>
      </w:r>
      <w:r w:rsidRPr="00FA3687">
        <w:rPr>
          <w:sz w:val="24"/>
          <w:szCs w:val="24"/>
        </w:rPr>
        <w:t xml:space="preserve">-страницу </w:t>
      </w:r>
      <w:r w:rsidRPr="00FC2B70">
        <w:rPr>
          <w:sz w:val="24"/>
          <w:szCs w:val="24"/>
        </w:rPr>
        <w:t>про устройство компьютера</w:t>
      </w:r>
      <w:r>
        <w:rPr>
          <w:sz w:val="24"/>
          <w:szCs w:val="24"/>
        </w:rPr>
        <w:t xml:space="preserve"> </w:t>
      </w:r>
      <w:r w:rsidRPr="00FC2B70">
        <w:rPr>
          <w:sz w:val="24"/>
          <w:szCs w:val="24"/>
        </w:rPr>
        <w:t>с помощью маркированных и нумерованных списков:</w:t>
      </w:r>
    </w:p>
    <w:p w:rsidR="00114C50" w:rsidRPr="00114C50" w:rsidRDefault="00114C50" w:rsidP="009F74C0">
      <w:pPr>
        <w:numPr>
          <w:ilvl w:val="0"/>
          <w:numId w:val="11"/>
        </w:numPr>
        <w:tabs>
          <w:tab w:val="clear" w:pos="360"/>
        </w:tabs>
        <w:spacing w:line="240" w:lineRule="auto"/>
        <w:ind w:left="1134" w:hanging="284"/>
        <w:rPr>
          <w:sz w:val="24"/>
          <w:szCs w:val="24"/>
        </w:rPr>
      </w:pPr>
      <w:r w:rsidRPr="00114C50">
        <w:rPr>
          <w:sz w:val="24"/>
          <w:szCs w:val="24"/>
        </w:rPr>
        <w:t>Добавьте заголовок документа «</w:t>
      </w:r>
      <w:r w:rsidRPr="00114C50">
        <w:rPr>
          <w:b/>
          <w:sz w:val="24"/>
          <w:szCs w:val="24"/>
        </w:rPr>
        <w:t>Устройство компьютера»</w:t>
      </w:r>
      <w:r w:rsidRPr="00114C50">
        <w:rPr>
          <w:sz w:val="24"/>
          <w:szCs w:val="24"/>
        </w:rPr>
        <w:t>.</w:t>
      </w:r>
    </w:p>
    <w:p w:rsidR="00114C50" w:rsidRPr="00114C50" w:rsidRDefault="00114C50" w:rsidP="009F74C0">
      <w:pPr>
        <w:numPr>
          <w:ilvl w:val="0"/>
          <w:numId w:val="11"/>
        </w:numPr>
        <w:tabs>
          <w:tab w:val="clear" w:pos="360"/>
        </w:tabs>
        <w:spacing w:line="240" w:lineRule="auto"/>
        <w:ind w:left="1134" w:hanging="284"/>
        <w:rPr>
          <w:sz w:val="24"/>
          <w:szCs w:val="24"/>
        </w:rPr>
      </w:pPr>
      <w:r w:rsidRPr="00114C50">
        <w:rPr>
          <w:sz w:val="24"/>
          <w:szCs w:val="24"/>
        </w:rPr>
        <w:t xml:space="preserve">Добавьте </w:t>
      </w:r>
      <w:r w:rsidRPr="002937DE">
        <w:rPr>
          <w:sz w:val="24"/>
          <w:szCs w:val="24"/>
        </w:rPr>
        <w:t>заголовки</w:t>
      </w:r>
      <w:r w:rsidRPr="00114C50">
        <w:rPr>
          <w:sz w:val="24"/>
          <w:szCs w:val="24"/>
        </w:rPr>
        <w:t xml:space="preserve"> разделов «</w:t>
      </w:r>
      <w:r w:rsidRPr="00114C50">
        <w:rPr>
          <w:b/>
          <w:sz w:val="24"/>
          <w:szCs w:val="24"/>
        </w:rPr>
        <w:t>Системный блок»</w:t>
      </w:r>
      <w:r w:rsidRPr="00114C50">
        <w:rPr>
          <w:sz w:val="24"/>
          <w:szCs w:val="24"/>
        </w:rPr>
        <w:t xml:space="preserve"> и «</w:t>
      </w:r>
      <w:r w:rsidRPr="00114C50">
        <w:rPr>
          <w:b/>
          <w:sz w:val="24"/>
          <w:szCs w:val="24"/>
        </w:rPr>
        <w:t>Внешние устройства»</w:t>
      </w:r>
      <w:r w:rsidRPr="00114C50">
        <w:rPr>
          <w:sz w:val="24"/>
          <w:szCs w:val="24"/>
        </w:rPr>
        <w:t>.</w:t>
      </w:r>
    </w:p>
    <w:p w:rsidR="00114C50" w:rsidRPr="00114C50" w:rsidRDefault="00114C50" w:rsidP="009F74C0">
      <w:pPr>
        <w:numPr>
          <w:ilvl w:val="0"/>
          <w:numId w:val="11"/>
        </w:numPr>
        <w:tabs>
          <w:tab w:val="clear" w:pos="360"/>
        </w:tabs>
        <w:spacing w:line="240" w:lineRule="auto"/>
        <w:ind w:left="1134" w:hanging="284"/>
        <w:rPr>
          <w:sz w:val="24"/>
          <w:szCs w:val="24"/>
        </w:rPr>
      </w:pPr>
      <w:r w:rsidRPr="00114C50">
        <w:rPr>
          <w:sz w:val="24"/>
          <w:szCs w:val="24"/>
        </w:rPr>
        <w:t>Оформите состав системного блока как нумерованный список.</w:t>
      </w:r>
    </w:p>
    <w:p w:rsidR="00114C50" w:rsidRPr="00114C50" w:rsidRDefault="00114C50" w:rsidP="009F74C0">
      <w:pPr>
        <w:numPr>
          <w:ilvl w:val="0"/>
          <w:numId w:val="11"/>
        </w:numPr>
        <w:tabs>
          <w:tab w:val="clear" w:pos="360"/>
        </w:tabs>
        <w:spacing w:line="240" w:lineRule="auto"/>
        <w:ind w:left="1134" w:hanging="284"/>
        <w:rPr>
          <w:sz w:val="24"/>
          <w:szCs w:val="24"/>
        </w:rPr>
      </w:pPr>
      <w:r w:rsidRPr="00114C50">
        <w:rPr>
          <w:sz w:val="24"/>
          <w:szCs w:val="24"/>
        </w:rPr>
        <w:t>Оформите перечень внешних устройств как многоуровневый маркированный список (первый уровень – группа устройств, второй – перечень устройств этой группы).</w:t>
      </w:r>
    </w:p>
    <w:p w:rsidR="00114C50" w:rsidRPr="00114C50" w:rsidRDefault="00114C50" w:rsidP="009F74C0">
      <w:pPr>
        <w:numPr>
          <w:ilvl w:val="0"/>
          <w:numId w:val="11"/>
        </w:numPr>
        <w:tabs>
          <w:tab w:val="clear" w:pos="360"/>
        </w:tabs>
        <w:spacing w:line="240" w:lineRule="auto"/>
        <w:ind w:left="1134" w:hanging="284"/>
        <w:rPr>
          <w:sz w:val="24"/>
          <w:szCs w:val="24"/>
        </w:rPr>
      </w:pPr>
      <w:r w:rsidRPr="00114C50">
        <w:rPr>
          <w:sz w:val="24"/>
          <w:szCs w:val="24"/>
        </w:rPr>
        <w:t>Исправьте фактические ошибки, которые допущены при наборе.</w:t>
      </w:r>
    </w:p>
    <w:p w:rsidR="00114C50" w:rsidRDefault="00114C50" w:rsidP="00B211B0">
      <w:pPr>
        <w:spacing w:before="120" w:after="120" w:line="240" w:lineRule="auto"/>
        <w:ind w:left="357" w:firstLine="0"/>
        <w:rPr>
          <w:sz w:val="24"/>
          <w:szCs w:val="24"/>
        </w:rPr>
      </w:pPr>
      <w:r w:rsidRPr="000421CA">
        <w:rPr>
          <w:sz w:val="24"/>
          <w:szCs w:val="24"/>
        </w:rPr>
        <w:t xml:space="preserve">Пример оформления </w:t>
      </w:r>
      <w:r>
        <w:rPr>
          <w:sz w:val="24"/>
          <w:szCs w:val="24"/>
        </w:rPr>
        <w:t>работы приведен ниже на этой странице</w:t>
      </w:r>
      <w:r w:rsidRPr="00FC2B70">
        <w:rPr>
          <w:sz w:val="24"/>
          <w:szCs w:val="24"/>
        </w:rPr>
        <w:t>.</w:t>
      </w:r>
    </w:p>
    <w:p w:rsidR="00114C50" w:rsidRPr="00114C50" w:rsidRDefault="00101D7C" w:rsidP="00114C50">
      <w:pPr>
        <w:spacing w:before="120" w:line="240" w:lineRule="auto"/>
        <w:ind w:left="357" w:firstLine="0"/>
        <w:jc w:val="center"/>
        <w:rPr>
          <w:sz w:val="24"/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3657600" cy="2778760"/>
            <wp:effectExtent l="0" t="0" r="0" b="254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90" w:rsidRDefault="00867690" w:rsidP="00867690">
      <w:pPr>
        <w:pStyle w:val="2"/>
        <w:numPr>
          <w:ilvl w:val="2"/>
          <w:numId w:val="3"/>
        </w:numPr>
        <w:tabs>
          <w:tab w:val="left" w:pos="3402"/>
        </w:tabs>
        <w:ind w:left="0" w:firstLine="0"/>
      </w:pPr>
      <w:r>
        <w:br w:type="page"/>
      </w:r>
      <w:r>
        <w:lastRenderedPageBreak/>
        <w:br/>
      </w:r>
      <w:r w:rsidR="00A976CF">
        <w:t>Гиперссылки</w:t>
      </w:r>
    </w:p>
    <w:p w:rsidR="00F96BB2" w:rsidRDefault="00F96BB2" w:rsidP="009F74C0">
      <w:pPr>
        <w:numPr>
          <w:ilvl w:val="0"/>
          <w:numId w:val="12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Скопируйте на свой компьютер файл </w:t>
      </w:r>
      <w:r w:rsidRPr="000405C5">
        <w:rPr>
          <w:rFonts w:ascii="Courier New" w:hAnsi="Courier New" w:cs="Courier New"/>
          <w:b/>
          <w:sz w:val="24"/>
          <w:szCs w:val="24"/>
          <w:lang w:val="en-US"/>
        </w:rPr>
        <w:t>anchor</w:t>
      </w:r>
      <w:r w:rsidRPr="000405C5">
        <w:rPr>
          <w:rFonts w:ascii="Courier New" w:hAnsi="Courier New" w:cs="Courier New"/>
          <w:b/>
          <w:sz w:val="24"/>
          <w:szCs w:val="24"/>
        </w:rPr>
        <w:t>.</w:t>
      </w:r>
      <w:proofErr w:type="spellStart"/>
      <w:r w:rsidRPr="000405C5">
        <w:rPr>
          <w:rFonts w:ascii="Courier New" w:hAnsi="Courier New" w:cs="Courier New"/>
          <w:b/>
          <w:sz w:val="24"/>
          <w:szCs w:val="24"/>
          <w:lang w:val="en-US"/>
        </w:rPr>
        <w:t>htm</w:t>
      </w:r>
      <w:proofErr w:type="spellEnd"/>
      <w:r w:rsidRPr="0037647A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r w:rsidRPr="000405C5">
        <w:rPr>
          <w:sz w:val="24"/>
          <w:szCs w:val="24"/>
        </w:rPr>
        <w:t>Посмотрите</w:t>
      </w:r>
      <w:r>
        <w:rPr>
          <w:sz w:val="24"/>
          <w:szCs w:val="24"/>
        </w:rPr>
        <w:t>, как выглядит файл в браузере.</w:t>
      </w:r>
    </w:p>
    <w:p w:rsidR="00F96BB2" w:rsidRDefault="00F96BB2" w:rsidP="009F74C0">
      <w:pPr>
        <w:numPr>
          <w:ilvl w:val="0"/>
          <w:numId w:val="12"/>
        </w:numPr>
        <w:spacing w:after="120" w:line="240" w:lineRule="auto"/>
        <w:ind w:left="567"/>
        <w:jc w:val="left"/>
        <w:rPr>
          <w:sz w:val="24"/>
          <w:szCs w:val="24"/>
        </w:rPr>
      </w:pPr>
      <w:r>
        <w:rPr>
          <w:sz w:val="24"/>
          <w:szCs w:val="24"/>
        </w:rPr>
        <w:t>Добавьте заголовок страницы (</w:t>
      </w:r>
      <w:r>
        <w:rPr>
          <w:rFonts w:ascii="Courier New" w:hAnsi="Courier New" w:cs="Courier New"/>
          <w:b/>
          <w:sz w:val="24"/>
          <w:szCs w:val="24"/>
          <w:lang w:val="en-US"/>
        </w:rPr>
        <w:t>TITLE</w:t>
      </w:r>
      <w:r>
        <w:rPr>
          <w:sz w:val="24"/>
          <w:szCs w:val="24"/>
        </w:rPr>
        <w:t>), укажите там название документа и фамилию автора, например:</w:t>
      </w:r>
    </w:p>
    <w:p w:rsidR="00F96BB2" w:rsidRPr="00D74454" w:rsidRDefault="00F96BB2" w:rsidP="00B211B0">
      <w:pPr>
        <w:spacing w:after="120" w:line="240" w:lineRule="auto"/>
        <w:ind w:left="567" w:firstLine="0"/>
        <w:jc w:val="left"/>
        <w:rPr>
          <w:i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Песни из мультфильмов</w:t>
      </w:r>
      <w:r w:rsidRPr="00D74454">
        <w:rPr>
          <w:i/>
          <w:sz w:val="24"/>
          <w:szCs w:val="24"/>
        </w:rPr>
        <w:t xml:space="preserve">: работа Василия </w:t>
      </w:r>
      <w:proofErr w:type="spellStart"/>
      <w:r w:rsidRPr="00D74454">
        <w:rPr>
          <w:i/>
          <w:sz w:val="24"/>
          <w:szCs w:val="24"/>
        </w:rPr>
        <w:t>Пупкина</w:t>
      </w:r>
      <w:proofErr w:type="spellEnd"/>
    </w:p>
    <w:p w:rsidR="00F96BB2" w:rsidRDefault="00F96BB2" w:rsidP="009F74C0">
      <w:pPr>
        <w:numPr>
          <w:ilvl w:val="0"/>
          <w:numId w:val="12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Найдите и выделите нужным стилем заголовок документа.</w:t>
      </w:r>
    </w:p>
    <w:p w:rsidR="00F96BB2" w:rsidRDefault="00F96BB2" w:rsidP="009F74C0">
      <w:pPr>
        <w:numPr>
          <w:ilvl w:val="0"/>
          <w:numId w:val="12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Замените верхние кавычки на «</w:t>
      </w:r>
      <w:r w:rsidR="000B7908">
        <w:rPr>
          <w:sz w:val="24"/>
          <w:szCs w:val="24"/>
        </w:rPr>
        <w:t>ёлочки</w:t>
      </w:r>
      <w:r>
        <w:rPr>
          <w:sz w:val="24"/>
          <w:szCs w:val="24"/>
        </w:rPr>
        <w:t>».</w:t>
      </w:r>
    </w:p>
    <w:p w:rsidR="00F96BB2" w:rsidRDefault="00F96BB2" w:rsidP="009F74C0">
      <w:pPr>
        <w:numPr>
          <w:ilvl w:val="0"/>
          <w:numId w:val="12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Найдите в Интернете тексты указанных песен и сделайте ссылки на эти страницы в элементах списка.</w:t>
      </w:r>
    </w:p>
    <w:p w:rsidR="00F96BB2" w:rsidRDefault="00F96BB2" w:rsidP="009F74C0">
      <w:pPr>
        <w:numPr>
          <w:ilvl w:val="0"/>
          <w:numId w:val="12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Сделайте ссылку на указанный в тексте архив так, чтобы его можно было скачать по этой ссылке. Текст должен быть примерно такой:</w:t>
      </w:r>
    </w:p>
    <w:p w:rsidR="00F96BB2" w:rsidRPr="000405C5" w:rsidRDefault="00C65317" w:rsidP="00C65317">
      <w:pPr>
        <w:spacing w:after="120" w:line="240" w:lineRule="auto"/>
        <w:ind w:left="567" w:firstLine="142"/>
        <w:rPr>
          <w:i/>
          <w:sz w:val="24"/>
          <w:szCs w:val="24"/>
        </w:rPr>
      </w:pPr>
      <w:r>
        <w:rPr>
          <w:i/>
          <w:sz w:val="24"/>
          <w:szCs w:val="24"/>
        </w:rPr>
        <w:t>Вот ещё один</w:t>
      </w:r>
      <w:r w:rsidR="00874439" w:rsidRPr="00874439">
        <w:rPr>
          <w:i/>
          <w:sz w:val="24"/>
          <w:szCs w:val="24"/>
        </w:rPr>
        <w:t xml:space="preserve"> </w:t>
      </w:r>
      <w:hyperlink r:id="rId11" w:history="1">
        <w:r w:rsidRPr="00C65317">
          <w:rPr>
            <w:rStyle w:val="a7"/>
            <w:i/>
            <w:sz w:val="24"/>
            <w:szCs w:val="24"/>
          </w:rPr>
          <w:t>сбо</w:t>
        </w:r>
        <w:r w:rsidRPr="00C65317">
          <w:rPr>
            <w:rStyle w:val="a7"/>
            <w:i/>
            <w:sz w:val="24"/>
            <w:szCs w:val="24"/>
          </w:rPr>
          <w:t>р</w:t>
        </w:r>
        <w:r w:rsidRPr="00C65317">
          <w:rPr>
            <w:rStyle w:val="a7"/>
            <w:i/>
            <w:sz w:val="24"/>
            <w:szCs w:val="24"/>
          </w:rPr>
          <w:t>ник песен</w:t>
        </w:r>
      </w:hyperlink>
      <w:r w:rsidR="00F96BB2" w:rsidRPr="000405C5">
        <w:rPr>
          <w:i/>
          <w:sz w:val="24"/>
          <w:szCs w:val="24"/>
        </w:rPr>
        <w:t>.</w:t>
      </w:r>
    </w:p>
    <w:p w:rsidR="00F96BB2" w:rsidRDefault="00F96BB2" w:rsidP="009F74C0">
      <w:pPr>
        <w:numPr>
          <w:ilvl w:val="0"/>
          <w:numId w:val="12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Сделайте названия поисковых систем </w:t>
      </w:r>
      <w:proofErr w:type="spellStart"/>
      <w:r w:rsidRPr="00BE19D9">
        <w:rPr>
          <w:i/>
          <w:sz w:val="24"/>
          <w:szCs w:val="24"/>
        </w:rPr>
        <w:t>Google</w:t>
      </w:r>
      <w:proofErr w:type="spellEnd"/>
      <w:r w:rsidRPr="00BE19D9">
        <w:rPr>
          <w:sz w:val="24"/>
          <w:szCs w:val="24"/>
        </w:rPr>
        <w:t xml:space="preserve"> и </w:t>
      </w:r>
      <w:r w:rsidRPr="00BE19D9">
        <w:rPr>
          <w:i/>
          <w:sz w:val="24"/>
          <w:szCs w:val="24"/>
        </w:rPr>
        <w:t>Яндекс</w:t>
      </w:r>
      <w:r>
        <w:rPr>
          <w:sz w:val="24"/>
          <w:szCs w:val="24"/>
        </w:rPr>
        <w:t xml:space="preserve"> ссылками на их главные стр</w:t>
      </w:r>
      <w:r>
        <w:rPr>
          <w:sz w:val="24"/>
          <w:szCs w:val="24"/>
        </w:rPr>
        <w:t>а</w:t>
      </w:r>
      <w:r>
        <w:rPr>
          <w:sz w:val="24"/>
          <w:szCs w:val="24"/>
        </w:rPr>
        <w:t>ницы.</w:t>
      </w:r>
      <w:r w:rsidR="00874439">
        <w:rPr>
          <w:sz w:val="24"/>
          <w:szCs w:val="24"/>
        </w:rPr>
        <w:t xml:space="preserve"> П</w:t>
      </w:r>
      <w:r>
        <w:rPr>
          <w:sz w:val="24"/>
          <w:szCs w:val="24"/>
        </w:rPr>
        <w:t xml:space="preserve">ри щелчке по этим ссылкам </w:t>
      </w:r>
      <w:r w:rsidR="00874439">
        <w:rPr>
          <w:sz w:val="24"/>
          <w:szCs w:val="24"/>
        </w:rPr>
        <w:t>должны сразу появляться</w:t>
      </w:r>
      <w:r>
        <w:rPr>
          <w:sz w:val="24"/>
          <w:szCs w:val="24"/>
        </w:rPr>
        <w:t xml:space="preserve"> результаты поиска по запросу «песни из мультфильмов».</w:t>
      </w:r>
    </w:p>
    <w:p w:rsidR="00F96BB2" w:rsidRPr="000B25C5" w:rsidRDefault="00F96BB2" w:rsidP="009F74C0">
      <w:pPr>
        <w:numPr>
          <w:ilvl w:val="0"/>
          <w:numId w:val="12"/>
        </w:numPr>
        <w:spacing w:after="120" w:line="240" w:lineRule="auto"/>
        <w:ind w:left="567"/>
        <w:rPr>
          <w:sz w:val="24"/>
          <w:szCs w:val="24"/>
        </w:rPr>
      </w:pPr>
      <w:r w:rsidRPr="000B25C5">
        <w:rPr>
          <w:sz w:val="24"/>
          <w:szCs w:val="24"/>
        </w:rPr>
        <w:t xml:space="preserve">Сделайте активной </w:t>
      </w:r>
      <w:bookmarkStart w:id="0" w:name="_GoBack"/>
      <w:bookmarkEnd w:id="0"/>
      <w:r w:rsidRPr="000B25C5">
        <w:rPr>
          <w:sz w:val="24"/>
          <w:szCs w:val="24"/>
        </w:rPr>
        <w:t>ссылку на адрес электронной почты</w:t>
      </w:r>
      <w:r>
        <w:rPr>
          <w:sz w:val="24"/>
          <w:szCs w:val="24"/>
        </w:rPr>
        <w:t xml:space="preserve"> в конце документа</w:t>
      </w:r>
      <w:r w:rsidR="00941E94">
        <w:rPr>
          <w:sz w:val="24"/>
          <w:szCs w:val="24"/>
        </w:rPr>
        <w:t xml:space="preserve"> (при щелчке по ней должна запускаться почтовая программа)</w:t>
      </w:r>
      <w:r w:rsidRPr="000B25C5">
        <w:rPr>
          <w:sz w:val="24"/>
          <w:szCs w:val="24"/>
        </w:rPr>
        <w:t>.</w:t>
      </w:r>
    </w:p>
    <w:p w:rsidR="00867690" w:rsidRDefault="00867690" w:rsidP="00B26D71">
      <w:pPr>
        <w:pStyle w:val="2"/>
        <w:tabs>
          <w:tab w:val="left" w:pos="3402"/>
        </w:tabs>
        <w:ind w:firstLine="0"/>
        <w:jc w:val="left"/>
      </w:pPr>
      <w:r>
        <w:br w:type="page"/>
      </w:r>
      <w:r w:rsidR="00B26D71" w:rsidRPr="00B26D71">
        <w:rPr>
          <w:sz w:val="24"/>
          <w:szCs w:val="24"/>
        </w:rPr>
        <w:lastRenderedPageBreak/>
        <w:t>Практическая работа №</w:t>
      </w:r>
      <w:r w:rsidR="00B26D71">
        <w:rPr>
          <w:sz w:val="24"/>
          <w:szCs w:val="24"/>
        </w:rPr>
        <w:t xml:space="preserve"> </w:t>
      </w:r>
      <w:r w:rsidR="00B26D71" w:rsidRPr="00B26D71">
        <w:rPr>
          <w:sz w:val="24"/>
          <w:szCs w:val="24"/>
        </w:rPr>
        <w:t>2</w:t>
      </w:r>
      <w:r w:rsidR="00717343" w:rsidRPr="00717343">
        <w:rPr>
          <w:sz w:val="24"/>
          <w:szCs w:val="24"/>
        </w:rPr>
        <w:t>8</w:t>
      </w:r>
      <w:r w:rsidR="00B26D71" w:rsidRPr="00B26D71">
        <w:rPr>
          <w:sz w:val="24"/>
          <w:szCs w:val="24"/>
        </w:rPr>
        <w:t>-</w:t>
      </w:r>
      <w:r w:rsidR="00B26D71">
        <w:rPr>
          <w:sz w:val="24"/>
          <w:szCs w:val="24"/>
        </w:rPr>
        <w:t>а</w:t>
      </w:r>
      <w:r w:rsidRPr="00B26D71">
        <w:rPr>
          <w:sz w:val="24"/>
          <w:szCs w:val="24"/>
        </w:rPr>
        <w:br/>
      </w:r>
      <w:r w:rsidR="00B26D71">
        <w:t>Оформление текста</w:t>
      </w:r>
    </w:p>
    <w:p w:rsidR="007158E2" w:rsidRPr="001D2BAD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Скопируйте на свой компьютер файл </w:t>
      </w:r>
      <w:r w:rsidRPr="00161488">
        <w:rPr>
          <w:rFonts w:ascii="Courier New" w:hAnsi="Courier New" w:cs="Courier New"/>
          <w:b/>
          <w:sz w:val="24"/>
          <w:szCs w:val="24"/>
          <w:lang w:val="en-US"/>
        </w:rPr>
        <w:t>text</w:t>
      </w:r>
      <w:r w:rsidRPr="00161488">
        <w:rPr>
          <w:rFonts w:ascii="Courier New" w:hAnsi="Courier New" w:cs="Courier New"/>
          <w:b/>
          <w:sz w:val="24"/>
          <w:szCs w:val="24"/>
        </w:rPr>
        <w:t>.</w:t>
      </w:r>
      <w:proofErr w:type="spellStart"/>
      <w:r w:rsidRPr="00161488">
        <w:rPr>
          <w:rFonts w:ascii="Courier New" w:hAnsi="Courier New" w:cs="Courier New"/>
          <w:b/>
          <w:sz w:val="24"/>
          <w:szCs w:val="24"/>
          <w:lang w:val="en-US"/>
        </w:rPr>
        <w:t>htm</w:t>
      </w:r>
      <w:proofErr w:type="spellEnd"/>
      <w:r w:rsidRPr="0037647A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r w:rsidRPr="00161488">
        <w:rPr>
          <w:sz w:val="24"/>
          <w:szCs w:val="24"/>
        </w:rPr>
        <w:t>Посмотрите,</w:t>
      </w:r>
      <w:r>
        <w:rPr>
          <w:sz w:val="24"/>
          <w:szCs w:val="24"/>
        </w:rPr>
        <w:t xml:space="preserve"> как выглядит стран</w:t>
      </w:r>
      <w:r>
        <w:rPr>
          <w:sz w:val="24"/>
          <w:szCs w:val="24"/>
        </w:rPr>
        <w:t>и</w:t>
      </w:r>
      <w:r>
        <w:rPr>
          <w:sz w:val="24"/>
          <w:szCs w:val="24"/>
        </w:rPr>
        <w:t>ца в браузере.</w:t>
      </w:r>
    </w:p>
    <w:p w:rsidR="007158E2" w:rsidRDefault="007158E2" w:rsidP="009F74C0">
      <w:pPr>
        <w:numPr>
          <w:ilvl w:val="0"/>
          <w:numId w:val="8"/>
        </w:numPr>
        <w:spacing w:after="120" w:line="240" w:lineRule="auto"/>
        <w:ind w:left="567"/>
        <w:jc w:val="left"/>
        <w:rPr>
          <w:sz w:val="24"/>
          <w:szCs w:val="24"/>
        </w:rPr>
      </w:pPr>
      <w:r>
        <w:rPr>
          <w:sz w:val="24"/>
          <w:szCs w:val="24"/>
        </w:rPr>
        <w:t>Добавьте заголовок страницы (</w:t>
      </w:r>
      <w:r>
        <w:rPr>
          <w:rFonts w:ascii="Courier New" w:hAnsi="Courier New" w:cs="Courier New"/>
          <w:b/>
          <w:sz w:val="24"/>
          <w:szCs w:val="24"/>
          <w:lang w:val="en-US"/>
        </w:rPr>
        <w:t>TITLE</w:t>
      </w:r>
      <w:r>
        <w:rPr>
          <w:sz w:val="24"/>
          <w:szCs w:val="24"/>
        </w:rPr>
        <w:t>), укажите там название документа и фамилию автора, например:</w:t>
      </w:r>
    </w:p>
    <w:p w:rsidR="007158E2" w:rsidRPr="00D74454" w:rsidRDefault="007158E2" w:rsidP="00B211B0">
      <w:pPr>
        <w:spacing w:after="120" w:line="240" w:lineRule="auto"/>
        <w:ind w:left="567" w:firstLine="0"/>
        <w:jc w:val="left"/>
        <w:rPr>
          <w:i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F94FDE">
        <w:rPr>
          <w:i/>
          <w:sz w:val="24"/>
          <w:szCs w:val="24"/>
        </w:rPr>
        <w:t>Примеры оформления текста</w:t>
      </w:r>
      <w:r w:rsidRPr="00D74454">
        <w:rPr>
          <w:i/>
          <w:sz w:val="24"/>
          <w:szCs w:val="24"/>
        </w:rPr>
        <w:t xml:space="preserve">: работа Василия </w:t>
      </w:r>
      <w:proofErr w:type="spellStart"/>
      <w:r w:rsidRPr="00D74454">
        <w:rPr>
          <w:i/>
          <w:sz w:val="24"/>
          <w:szCs w:val="24"/>
        </w:rPr>
        <w:t>Пупкина</w:t>
      </w:r>
      <w:proofErr w:type="spellEnd"/>
    </w:p>
    <w:p w:rsidR="007158E2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Найдите и выделите соответствующими тэгами заголовок документа и заголовки разделов.</w:t>
      </w:r>
    </w:p>
    <w:p w:rsidR="007158E2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Разбейте текст на абзацы.</w:t>
      </w:r>
    </w:p>
    <w:p w:rsidR="007158E2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Замените верхние кавычки на «</w:t>
      </w:r>
      <w:r w:rsidR="000B7908">
        <w:rPr>
          <w:sz w:val="24"/>
          <w:szCs w:val="24"/>
        </w:rPr>
        <w:t>ёлочки</w:t>
      </w:r>
      <w:r>
        <w:rPr>
          <w:sz w:val="24"/>
          <w:szCs w:val="24"/>
        </w:rPr>
        <w:t>».</w:t>
      </w:r>
    </w:p>
    <w:p w:rsidR="007158E2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Замените везде знаки «минус» на тире, сделайте так, чтобы тире не отрывались от предыдущих слов.</w:t>
      </w:r>
    </w:p>
    <w:p w:rsidR="007158E2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Выделите слова «сервер» и «клиент» в первом абзаце с помощью тэга </w:t>
      </w:r>
      <w:r>
        <w:rPr>
          <w:rFonts w:ascii="Courier New" w:hAnsi="Courier New" w:cs="Courier New"/>
          <w:b/>
          <w:sz w:val="24"/>
          <w:szCs w:val="24"/>
          <w:lang w:val="en-US"/>
        </w:rPr>
        <w:t>EM</w:t>
      </w:r>
      <w:r>
        <w:rPr>
          <w:sz w:val="24"/>
          <w:szCs w:val="24"/>
        </w:rPr>
        <w:t>.</w:t>
      </w:r>
    </w:p>
    <w:p w:rsidR="007158E2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В следующих двух абзацах выделите определяемые слова («сервер» и «клиент») с помощью тэга </w:t>
      </w:r>
      <w:r>
        <w:rPr>
          <w:rFonts w:ascii="Courier New" w:hAnsi="Courier New" w:cs="Courier New"/>
          <w:b/>
          <w:sz w:val="24"/>
          <w:szCs w:val="24"/>
          <w:lang w:val="en-US"/>
        </w:rPr>
        <w:t>DFN</w:t>
      </w:r>
      <w:r>
        <w:rPr>
          <w:sz w:val="24"/>
          <w:szCs w:val="24"/>
        </w:rPr>
        <w:t xml:space="preserve">, а английские слова – с помощью тэга </w:t>
      </w:r>
      <w:r>
        <w:rPr>
          <w:rFonts w:ascii="Courier New" w:hAnsi="Courier New" w:cs="Courier New"/>
          <w:b/>
          <w:sz w:val="24"/>
          <w:szCs w:val="24"/>
          <w:lang w:val="en-US"/>
        </w:rPr>
        <w:t>EM</w:t>
      </w:r>
      <w:r>
        <w:rPr>
          <w:sz w:val="24"/>
          <w:szCs w:val="24"/>
        </w:rPr>
        <w:t>.</w:t>
      </w:r>
    </w:p>
    <w:p w:rsidR="007158E2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О</w:t>
      </w:r>
      <w:r w:rsidRPr="001D2BAD">
        <w:rPr>
          <w:sz w:val="24"/>
          <w:szCs w:val="24"/>
        </w:rPr>
        <w:t>формит</w:t>
      </w:r>
      <w:r>
        <w:rPr>
          <w:sz w:val="24"/>
          <w:szCs w:val="24"/>
        </w:rPr>
        <w:t>е</w:t>
      </w:r>
      <w:r w:rsidRPr="001D2BAD">
        <w:rPr>
          <w:sz w:val="24"/>
          <w:szCs w:val="24"/>
        </w:rPr>
        <w:t xml:space="preserve"> математические и химические формулы, используя верхние</w:t>
      </w:r>
      <w:r>
        <w:rPr>
          <w:sz w:val="24"/>
          <w:szCs w:val="24"/>
        </w:rPr>
        <w:t xml:space="preserve"> </w:t>
      </w:r>
      <w:r w:rsidRPr="001D2BAD">
        <w:rPr>
          <w:sz w:val="24"/>
          <w:szCs w:val="24"/>
        </w:rPr>
        <w:t>и нижние индексы</w:t>
      </w:r>
      <w:r>
        <w:rPr>
          <w:sz w:val="24"/>
          <w:szCs w:val="24"/>
        </w:rPr>
        <w:t>.</w:t>
      </w:r>
      <w:r w:rsidRPr="001D2BAD">
        <w:rPr>
          <w:sz w:val="24"/>
          <w:szCs w:val="24"/>
        </w:rPr>
        <w:t xml:space="preserve"> </w:t>
      </w:r>
      <w:r>
        <w:rPr>
          <w:sz w:val="24"/>
          <w:szCs w:val="24"/>
        </w:rPr>
        <w:t>Ф</w:t>
      </w:r>
      <w:r w:rsidRPr="001D2BAD">
        <w:rPr>
          <w:sz w:val="24"/>
          <w:szCs w:val="24"/>
        </w:rPr>
        <w:t>ормула должна занимать отдельную строку и быть выровнена по центру</w:t>
      </w:r>
      <w:r>
        <w:rPr>
          <w:sz w:val="24"/>
          <w:szCs w:val="24"/>
        </w:rPr>
        <w:t>. Точку или запятую, которая следует за формулой, нельзя отрывать от формулы. И</w:t>
      </w:r>
      <w:r w:rsidRPr="001D2BAD">
        <w:rPr>
          <w:sz w:val="24"/>
          <w:szCs w:val="24"/>
        </w:rPr>
        <w:t>с</w:t>
      </w:r>
      <w:r w:rsidRPr="001D2BAD">
        <w:rPr>
          <w:sz w:val="24"/>
          <w:szCs w:val="24"/>
        </w:rPr>
        <w:t>правь</w:t>
      </w:r>
      <w:r>
        <w:rPr>
          <w:sz w:val="24"/>
          <w:szCs w:val="24"/>
        </w:rPr>
        <w:t>те</w:t>
      </w:r>
      <w:r w:rsidRPr="001D2BAD">
        <w:rPr>
          <w:sz w:val="24"/>
          <w:szCs w:val="24"/>
        </w:rPr>
        <w:t xml:space="preserve"> фактические ошибки</w:t>
      </w:r>
      <w:r>
        <w:rPr>
          <w:sz w:val="24"/>
          <w:szCs w:val="24"/>
        </w:rPr>
        <w:t xml:space="preserve"> в формулах</w:t>
      </w:r>
      <w:r w:rsidRPr="001D2BAD">
        <w:rPr>
          <w:sz w:val="24"/>
          <w:szCs w:val="24"/>
        </w:rPr>
        <w:t xml:space="preserve">, </w:t>
      </w:r>
      <w:r w:rsidR="00AE375E">
        <w:rPr>
          <w:sz w:val="24"/>
          <w:szCs w:val="24"/>
        </w:rPr>
        <w:t xml:space="preserve">допущенные </w:t>
      </w:r>
      <w:r w:rsidRPr="001D2BAD">
        <w:rPr>
          <w:sz w:val="24"/>
          <w:szCs w:val="24"/>
        </w:rPr>
        <w:t xml:space="preserve">при наборе. </w:t>
      </w:r>
    </w:p>
    <w:p w:rsidR="007158E2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Выделите имена переменных в тексте с помощью тэга </w:t>
      </w:r>
      <w:r>
        <w:rPr>
          <w:rFonts w:ascii="Courier New" w:hAnsi="Courier New" w:cs="Courier New"/>
          <w:b/>
          <w:sz w:val="24"/>
          <w:szCs w:val="24"/>
          <w:lang w:val="en-US"/>
        </w:rPr>
        <w:t>EM</w:t>
      </w:r>
      <w:r>
        <w:rPr>
          <w:sz w:val="24"/>
          <w:szCs w:val="24"/>
        </w:rPr>
        <w:t>.</w:t>
      </w:r>
    </w:p>
    <w:p w:rsidR="007158E2" w:rsidRPr="001D2BAD" w:rsidRDefault="007158E2" w:rsidP="009F74C0">
      <w:pPr>
        <w:numPr>
          <w:ilvl w:val="0"/>
          <w:numId w:val="8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О</w:t>
      </w:r>
      <w:r w:rsidRPr="001D2BAD">
        <w:rPr>
          <w:sz w:val="24"/>
          <w:szCs w:val="24"/>
        </w:rPr>
        <w:t>формит</w:t>
      </w:r>
      <w:r>
        <w:rPr>
          <w:sz w:val="24"/>
          <w:szCs w:val="24"/>
        </w:rPr>
        <w:t>е</w:t>
      </w:r>
      <w:r w:rsidRPr="001D2BAD">
        <w:rPr>
          <w:sz w:val="24"/>
          <w:szCs w:val="24"/>
        </w:rPr>
        <w:t xml:space="preserve"> программу на языке Паскаль так, чтобы сохранилось</w:t>
      </w:r>
      <w:r>
        <w:rPr>
          <w:sz w:val="24"/>
          <w:szCs w:val="24"/>
        </w:rPr>
        <w:t xml:space="preserve"> </w:t>
      </w:r>
      <w:r w:rsidRPr="001D2BAD">
        <w:rPr>
          <w:sz w:val="24"/>
          <w:szCs w:val="24"/>
        </w:rPr>
        <w:t>все форматиров</w:t>
      </w:r>
      <w:r w:rsidRPr="001D2BAD">
        <w:rPr>
          <w:sz w:val="24"/>
          <w:szCs w:val="24"/>
        </w:rPr>
        <w:t>а</w:t>
      </w:r>
      <w:r w:rsidRPr="001D2BAD">
        <w:rPr>
          <w:sz w:val="24"/>
          <w:szCs w:val="24"/>
        </w:rPr>
        <w:t>ние</w:t>
      </w:r>
      <w:r>
        <w:rPr>
          <w:sz w:val="24"/>
          <w:szCs w:val="24"/>
        </w:rPr>
        <w:t>.</w:t>
      </w:r>
    </w:p>
    <w:p w:rsidR="00AE375E" w:rsidRDefault="00AE375E" w:rsidP="00AE375E">
      <w:pPr>
        <w:spacing w:line="240" w:lineRule="auto"/>
        <w:ind w:left="207" w:firstLine="0"/>
      </w:pPr>
    </w:p>
    <w:p w:rsidR="00AE375E" w:rsidRDefault="00AE375E" w:rsidP="00AE375E">
      <w:pPr>
        <w:pStyle w:val="2"/>
        <w:numPr>
          <w:ilvl w:val="2"/>
          <w:numId w:val="3"/>
        </w:numPr>
        <w:tabs>
          <w:tab w:val="left" w:pos="3402"/>
        </w:tabs>
        <w:ind w:left="0" w:firstLine="0"/>
      </w:pPr>
      <w:r>
        <w:br w:type="page"/>
      </w:r>
      <w:r>
        <w:lastRenderedPageBreak/>
        <w:br/>
      </w:r>
      <w:proofErr w:type="gramStart"/>
      <w:r>
        <w:rPr>
          <w:lang w:val="en-US"/>
        </w:rPr>
        <w:t>И</w:t>
      </w:r>
      <w:proofErr w:type="spellStart"/>
      <w:r>
        <w:t>спользование</w:t>
      </w:r>
      <w:proofErr w:type="spellEnd"/>
      <w:r>
        <w:t xml:space="preserve"> СSS</w:t>
      </w:r>
      <w:r w:rsidR="0030183C">
        <w:t>.</w:t>
      </w:r>
      <w:proofErr w:type="gramEnd"/>
      <w:r w:rsidR="0030183C">
        <w:t xml:space="preserve"> Часть 1</w:t>
      </w:r>
    </w:p>
    <w:p w:rsidR="00E365E3" w:rsidRPr="00434463" w:rsidRDefault="00101D7C" w:rsidP="009F74C0">
      <w:pPr>
        <w:numPr>
          <w:ilvl w:val="0"/>
          <w:numId w:val="13"/>
        </w:numPr>
        <w:spacing w:after="120" w:line="240" w:lineRule="auto"/>
        <w:ind w:left="567"/>
        <w:rPr>
          <w:sz w:val="23"/>
          <w:szCs w:val="23"/>
        </w:rPr>
      </w:pPr>
      <w:r>
        <w:rPr>
          <w:noProof/>
          <w:sz w:val="23"/>
          <w:szCs w:val="23"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3500120</wp:posOffset>
            </wp:positionH>
            <wp:positionV relativeFrom="paragraph">
              <wp:posOffset>79375</wp:posOffset>
            </wp:positionV>
            <wp:extent cx="2638425" cy="3159125"/>
            <wp:effectExtent l="0" t="0" r="9525" b="3175"/>
            <wp:wrapSquare wrapText="bothSides"/>
            <wp:docPr id="8396" name="Рисунок 8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5E3" w:rsidRPr="00434463">
        <w:rPr>
          <w:sz w:val="23"/>
          <w:szCs w:val="23"/>
        </w:rPr>
        <w:t xml:space="preserve">Откройте </w:t>
      </w:r>
      <w:r w:rsidR="00E365E3" w:rsidRPr="00434463">
        <w:rPr>
          <w:rFonts w:ascii="Courier New" w:hAnsi="Courier New" w:cs="Courier New"/>
          <w:b/>
          <w:sz w:val="23"/>
          <w:szCs w:val="23"/>
          <w:lang w:val="en-US"/>
        </w:rPr>
        <w:t>text</w:t>
      </w:r>
      <w:r w:rsidR="00E365E3" w:rsidRPr="00434463">
        <w:rPr>
          <w:rFonts w:ascii="Courier New" w:hAnsi="Courier New" w:cs="Courier New"/>
          <w:b/>
          <w:sz w:val="23"/>
          <w:szCs w:val="23"/>
        </w:rPr>
        <w:t>.</w:t>
      </w:r>
      <w:proofErr w:type="spellStart"/>
      <w:r w:rsidR="00E365E3" w:rsidRPr="00434463">
        <w:rPr>
          <w:rFonts w:ascii="Courier New" w:hAnsi="Courier New" w:cs="Courier New"/>
          <w:b/>
          <w:sz w:val="23"/>
          <w:szCs w:val="23"/>
          <w:lang w:val="en-US"/>
        </w:rPr>
        <w:t>htm</w:t>
      </w:r>
      <w:proofErr w:type="spellEnd"/>
      <w:r w:rsidR="00E365E3" w:rsidRPr="00434463">
        <w:rPr>
          <w:sz w:val="23"/>
          <w:szCs w:val="23"/>
        </w:rPr>
        <w:t xml:space="preserve">, </w:t>
      </w:r>
      <w:proofErr w:type="gramStart"/>
      <w:r w:rsidR="00E365E3" w:rsidRPr="00434463">
        <w:rPr>
          <w:sz w:val="23"/>
          <w:szCs w:val="23"/>
        </w:rPr>
        <w:t>полученный</w:t>
      </w:r>
      <w:proofErr w:type="gramEnd"/>
      <w:r w:rsidR="00E365E3" w:rsidRPr="00434463">
        <w:rPr>
          <w:sz w:val="23"/>
          <w:szCs w:val="23"/>
        </w:rPr>
        <w:t xml:space="preserve"> в результате предыдущей работы</w:t>
      </w:r>
      <w:r w:rsidR="00E365E3" w:rsidRPr="00434463">
        <w:rPr>
          <w:b/>
          <w:sz w:val="23"/>
          <w:szCs w:val="23"/>
        </w:rPr>
        <w:t xml:space="preserve">. </w:t>
      </w:r>
    </w:p>
    <w:p w:rsidR="00E365E3" w:rsidRPr="00434463" w:rsidRDefault="00E365E3" w:rsidP="009F74C0">
      <w:pPr>
        <w:numPr>
          <w:ilvl w:val="0"/>
          <w:numId w:val="13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Создайте в той же папке стилевой файл </w:t>
      </w:r>
      <w:r w:rsidRPr="00434463">
        <w:rPr>
          <w:sz w:val="23"/>
          <w:szCs w:val="23"/>
        </w:rPr>
        <w:br/>
      </w:r>
      <w:proofErr w:type="spellStart"/>
      <w:r w:rsidRPr="00434463">
        <w:rPr>
          <w:rFonts w:ascii="Courier New" w:hAnsi="Courier New" w:cs="Courier New"/>
          <w:b/>
          <w:sz w:val="23"/>
          <w:szCs w:val="23"/>
          <w:lang w:val="en-US"/>
        </w:rPr>
        <w:t>mystyle</w:t>
      </w:r>
      <w:proofErr w:type="spellEnd"/>
      <w:r w:rsidRPr="00434463">
        <w:rPr>
          <w:rFonts w:ascii="Courier New" w:hAnsi="Courier New" w:cs="Courier New"/>
          <w:b/>
          <w:sz w:val="23"/>
          <w:szCs w:val="23"/>
        </w:rPr>
        <w:t>.</w:t>
      </w:r>
      <w:proofErr w:type="spellStart"/>
      <w:r w:rsidRPr="00434463">
        <w:rPr>
          <w:rFonts w:ascii="Courier New" w:hAnsi="Courier New" w:cs="Courier New"/>
          <w:b/>
          <w:sz w:val="23"/>
          <w:szCs w:val="23"/>
          <w:lang w:val="en-US"/>
        </w:rPr>
        <w:t>css</w:t>
      </w:r>
      <w:proofErr w:type="spellEnd"/>
      <w:r w:rsidRPr="00434463">
        <w:rPr>
          <w:sz w:val="23"/>
          <w:szCs w:val="23"/>
        </w:rPr>
        <w:t>, подключите его к веб-странице и определите стили оформления, перечисле</w:t>
      </w:r>
      <w:r w:rsidRPr="00434463">
        <w:rPr>
          <w:sz w:val="23"/>
          <w:szCs w:val="23"/>
        </w:rPr>
        <w:t>н</w:t>
      </w:r>
      <w:r w:rsidRPr="00434463">
        <w:rPr>
          <w:sz w:val="23"/>
          <w:szCs w:val="23"/>
        </w:rPr>
        <w:t>ные в следующих пунктах. Для по</w:t>
      </w:r>
      <w:r>
        <w:rPr>
          <w:sz w:val="23"/>
          <w:szCs w:val="23"/>
        </w:rPr>
        <w:t>лучения д</w:t>
      </w:r>
      <w:r>
        <w:rPr>
          <w:sz w:val="23"/>
          <w:szCs w:val="23"/>
        </w:rPr>
        <w:t>о</w:t>
      </w:r>
      <w:r>
        <w:rPr>
          <w:sz w:val="23"/>
          <w:szCs w:val="23"/>
        </w:rPr>
        <w:t xml:space="preserve">полнительной справочной информации </w:t>
      </w:r>
      <w:r w:rsidRPr="00434463">
        <w:rPr>
          <w:sz w:val="23"/>
          <w:szCs w:val="23"/>
        </w:rPr>
        <w:t xml:space="preserve">по CSS используйте Интернет, например, сайт </w:t>
      </w:r>
      <w:hyperlink r:id="rId13" w:history="1">
        <w:r w:rsidRPr="00434463">
          <w:rPr>
            <w:rStyle w:val="a7"/>
            <w:sz w:val="23"/>
            <w:szCs w:val="23"/>
          </w:rPr>
          <w:t>css.manual.ru</w:t>
        </w:r>
      </w:hyperlink>
      <w:r>
        <w:rPr>
          <w:sz w:val="23"/>
          <w:szCs w:val="23"/>
        </w:rPr>
        <w:t>.</w:t>
      </w:r>
      <w:r w:rsidRPr="00434463">
        <w:rPr>
          <w:sz w:val="23"/>
          <w:szCs w:val="23"/>
        </w:rPr>
        <w:t xml:space="preserve">  </w:t>
      </w:r>
    </w:p>
    <w:p w:rsidR="00E365E3" w:rsidRPr="00434463" w:rsidRDefault="00E365E3" w:rsidP="009F74C0">
      <w:pPr>
        <w:numPr>
          <w:ilvl w:val="0"/>
          <w:numId w:val="13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>Задайте свои цвета фона и текста. Текст должен хорошо читаться на выбранном фоне.</w:t>
      </w:r>
    </w:p>
    <w:p w:rsidR="00E365E3" w:rsidRPr="00434463" w:rsidRDefault="00E365E3" w:rsidP="009F74C0">
      <w:pPr>
        <w:numPr>
          <w:ilvl w:val="0"/>
          <w:numId w:val="13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>Определите цвет заголовков (</w:t>
      </w:r>
      <w:r w:rsidRPr="00434463">
        <w:rPr>
          <w:rFonts w:ascii="Courier New" w:hAnsi="Courier New" w:cs="Courier New"/>
          <w:b/>
          <w:sz w:val="23"/>
          <w:szCs w:val="23"/>
          <w:lang w:val="en-US"/>
        </w:rPr>
        <w:t>H</w:t>
      </w:r>
      <w:r w:rsidRPr="00434463">
        <w:rPr>
          <w:rFonts w:ascii="Courier New" w:hAnsi="Courier New" w:cs="Courier New"/>
          <w:b/>
          <w:sz w:val="23"/>
          <w:szCs w:val="23"/>
        </w:rPr>
        <w:t>1</w:t>
      </w:r>
      <w:r w:rsidRPr="00434463">
        <w:rPr>
          <w:sz w:val="23"/>
          <w:szCs w:val="23"/>
        </w:rPr>
        <w:t xml:space="preserve">, </w:t>
      </w:r>
      <w:r w:rsidRPr="00434463">
        <w:rPr>
          <w:rFonts w:ascii="Courier New" w:hAnsi="Courier New" w:cs="Courier New"/>
          <w:b/>
          <w:sz w:val="23"/>
          <w:szCs w:val="23"/>
          <w:lang w:val="en-US"/>
        </w:rPr>
        <w:t>H</w:t>
      </w:r>
      <w:r w:rsidRPr="00434463">
        <w:rPr>
          <w:rFonts w:ascii="Courier New" w:hAnsi="Courier New" w:cs="Courier New"/>
          <w:b/>
          <w:sz w:val="23"/>
          <w:szCs w:val="23"/>
        </w:rPr>
        <w:t>2</w:t>
      </w:r>
      <w:r w:rsidRPr="00434463">
        <w:rPr>
          <w:sz w:val="23"/>
          <w:szCs w:val="23"/>
        </w:rPr>
        <w:t>), отлич</w:t>
      </w:r>
      <w:r w:rsidRPr="00434463">
        <w:rPr>
          <w:sz w:val="23"/>
          <w:szCs w:val="23"/>
        </w:rPr>
        <w:t>а</w:t>
      </w:r>
      <w:r w:rsidRPr="00434463">
        <w:rPr>
          <w:sz w:val="23"/>
          <w:szCs w:val="23"/>
        </w:rPr>
        <w:t xml:space="preserve">ющийся от цвета основного текста. Заголовки </w:t>
      </w:r>
      <w:r w:rsidRPr="00434463">
        <w:rPr>
          <w:rFonts w:ascii="Courier New" w:hAnsi="Courier New" w:cs="Courier New"/>
          <w:b/>
          <w:sz w:val="23"/>
          <w:szCs w:val="23"/>
          <w:lang w:val="en-US"/>
        </w:rPr>
        <w:t>H</w:t>
      </w:r>
      <w:r w:rsidRPr="00434463">
        <w:rPr>
          <w:rFonts w:ascii="Courier New" w:hAnsi="Courier New" w:cs="Courier New"/>
          <w:b/>
          <w:sz w:val="23"/>
          <w:szCs w:val="23"/>
        </w:rPr>
        <w:t>2</w:t>
      </w:r>
      <w:r w:rsidRPr="00434463">
        <w:rPr>
          <w:sz w:val="23"/>
          <w:szCs w:val="23"/>
        </w:rPr>
        <w:t xml:space="preserve"> должны также выделяться фоном, причем фон должен быть темный, а буквы – светлые. Можно добавить внутренний отступ (</w:t>
      </w:r>
      <w:r w:rsidRPr="00434463">
        <w:rPr>
          <w:rFonts w:ascii="Courier New" w:hAnsi="Courier New" w:cs="Courier New"/>
          <w:b/>
          <w:sz w:val="23"/>
          <w:szCs w:val="23"/>
          <w:lang w:val="en-US"/>
        </w:rPr>
        <w:t>padding</w:t>
      </w:r>
      <w:r w:rsidRPr="00434463">
        <w:rPr>
          <w:sz w:val="23"/>
          <w:szCs w:val="23"/>
        </w:rPr>
        <w:t>) в 5 пикселей.</w:t>
      </w:r>
    </w:p>
    <w:p w:rsidR="00E365E3" w:rsidRPr="00434463" w:rsidRDefault="00E365E3" w:rsidP="009F74C0">
      <w:pPr>
        <w:numPr>
          <w:ilvl w:val="0"/>
          <w:numId w:val="13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Определите класс </w:t>
      </w:r>
      <w:proofErr w:type="spellStart"/>
      <w:r w:rsidRPr="00434463">
        <w:rPr>
          <w:rFonts w:ascii="Courier New" w:hAnsi="Courier New" w:cs="Courier New"/>
          <w:b/>
          <w:sz w:val="23"/>
          <w:szCs w:val="23"/>
        </w:rPr>
        <w:t>formula</w:t>
      </w:r>
      <w:proofErr w:type="spellEnd"/>
      <w:r w:rsidRPr="00434463">
        <w:rPr>
          <w:sz w:val="23"/>
          <w:szCs w:val="23"/>
        </w:rPr>
        <w:t>, применимый как к абзацам (</w:t>
      </w:r>
      <w:r w:rsidRPr="00434463">
        <w:rPr>
          <w:rFonts w:ascii="Courier New" w:hAnsi="Courier New" w:cs="Courier New"/>
          <w:b/>
          <w:sz w:val="23"/>
          <w:szCs w:val="23"/>
          <w:lang w:val="en-US"/>
        </w:rPr>
        <w:t>P</w:t>
      </w:r>
      <w:r w:rsidRPr="00434463">
        <w:rPr>
          <w:sz w:val="23"/>
          <w:szCs w:val="23"/>
        </w:rPr>
        <w:t>), так и к отдельным словам (</w:t>
      </w:r>
      <w:r w:rsidRPr="00434463">
        <w:rPr>
          <w:rFonts w:ascii="Courier New" w:hAnsi="Courier New" w:cs="Courier New"/>
          <w:b/>
          <w:sz w:val="23"/>
          <w:szCs w:val="23"/>
        </w:rPr>
        <w:t>SPAN</w:t>
      </w:r>
      <w:r w:rsidRPr="00434463">
        <w:rPr>
          <w:sz w:val="23"/>
          <w:szCs w:val="23"/>
        </w:rPr>
        <w:t xml:space="preserve">), и задайте для него </w:t>
      </w:r>
      <w:r w:rsidRPr="00434463">
        <w:rPr>
          <w:i/>
          <w:sz w:val="23"/>
          <w:szCs w:val="23"/>
        </w:rPr>
        <w:t>выравнивание по центру; жирный шрифт; курсив</w:t>
      </w:r>
      <w:r w:rsidRPr="00434463">
        <w:rPr>
          <w:sz w:val="23"/>
          <w:szCs w:val="23"/>
        </w:rPr>
        <w:t>. Испол</w:t>
      </w:r>
      <w:r w:rsidRPr="00434463">
        <w:rPr>
          <w:sz w:val="23"/>
          <w:szCs w:val="23"/>
        </w:rPr>
        <w:t>ь</w:t>
      </w:r>
      <w:r w:rsidRPr="00434463">
        <w:rPr>
          <w:sz w:val="23"/>
          <w:szCs w:val="23"/>
        </w:rPr>
        <w:t>зуя этот класс, выделите абзацы с формулами и имена переменных в тексте.</w:t>
      </w:r>
    </w:p>
    <w:p w:rsidR="00E365E3" w:rsidRPr="00434463" w:rsidRDefault="00E365E3" w:rsidP="009F74C0">
      <w:pPr>
        <w:numPr>
          <w:ilvl w:val="0"/>
          <w:numId w:val="13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Определите класс </w:t>
      </w:r>
      <w:r w:rsidRPr="00434463">
        <w:rPr>
          <w:rFonts w:ascii="Courier New" w:hAnsi="Courier New" w:cs="Courier New"/>
          <w:b/>
          <w:sz w:val="23"/>
          <w:szCs w:val="23"/>
          <w:lang w:val="en-US"/>
        </w:rPr>
        <w:t>definition</w:t>
      </w:r>
      <w:r w:rsidRPr="00434463">
        <w:rPr>
          <w:sz w:val="23"/>
          <w:szCs w:val="23"/>
        </w:rPr>
        <w:t>, применимый только к абзацам (</w:t>
      </w:r>
      <w:r w:rsidRPr="00434463">
        <w:rPr>
          <w:rFonts w:ascii="Courier New" w:hAnsi="Courier New" w:cs="Courier New"/>
          <w:b/>
          <w:sz w:val="23"/>
          <w:szCs w:val="23"/>
          <w:lang w:val="en-US"/>
        </w:rPr>
        <w:t>P</w:t>
      </w:r>
      <w:r w:rsidRPr="00434463">
        <w:rPr>
          <w:sz w:val="23"/>
          <w:szCs w:val="23"/>
        </w:rPr>
        <w:t xml:space="preserve">), и задайте для него: </w:t>
      </w:r>
      <w:r w:rsidRPr="00434463">
        <w:rPr>
          <w:i/>
          <w:sz w:val="23"/>
          <w:szCs w:val="23"/>
        </w:rPr>
        <w:t>рамку толщиной в 1 пиксель; внутренний отступ в 10 пикселей</w:t>
      </w:r>
      <w:r w:rsidRPr="00434463">
        <w:rPr>
          <w:sz w:val="23"/>
          <w:szCs w:val="23"/>
        </w:rPr>
        <w:t xml:space="preserve">. </w:t>
      </w:r>
    </w:p>
    <w:p w:rsidR="00E365E3" w:rsidRPr="00E365E3" w:rsidRDefault="00E365E3" w:rsidP="00B211B0">
      <w:pPr>
        <w:spacing w:after="120" w:line="240" w:lineRule="auto"/>
        <w:ind w:left="567" w:firstLine="0"/>
        <w:rPr>
          <w:sz w:val="23"/>
          <w:szCs w:val="23"/>
        </w:rPr>
      </w:pPr>
      <w:r w:rsidRPr="00434463">
        <w:rPr>
          <w:sz w:val="23"/>
          <w:szCs w:val="23"/>
        </w:rPr>
        <w:t>Используя этот класс, выделите два абзаца с определениями.</w:t>
      </w:r>
    </w:p>
    <w:p w:rsidR="00B26D71" w:rsidRDefault="00B26D71" w:rsidP="00E365E3"/>
    <w:p w:rsidR="00B26D71" w:rsidRDefault="00B26D71" w:rsidP="00E365E3"/>
    <w:p w:rsidR="00E365E3" w:rsidRPr="00B211B0" w:rsidRDefault="00E365E3" w:rsidP="00E365E3">
      <w:pPr>
        <w:pStyle w:val="2"/>
        <w:tabs>
          <w:tab w:val="left" w:pos="3402"/>
        </w:tabs>
        <w:ind w:firstLine="0"/>
        <w:jc w:val="left"/>
      </w:pPr>
      <w:r>
        <w:br w:type="page"/>
      </w:r>
      <w:r w:rsidRPr="00B26D71">
        <w:rPr>
          <w:sz w:val="24"/>
          <w:szCs w:val="24"/>
        </w:rPr>
        <w:lastRenderedPageBreak/>
        <w:t>Практическая работа №</w:t>
      </w:r>
      <w:r>
        <w:rPr>
          <w:sz w:val="24"/>
          <w:szCs w:val="24"/>
        </w:rPr>
        <w:t xml:space="preserve"> </w:t>
      </w:r>
      <w:r w:rsidRPr="00B26D71">
        <w:rPr>
          <w:sz w:val="24"/>
          <w:szCs w:val="24"/>
        </w:rPr>
        <w:t>2</w:t>
      </w:r>
      <w:r w:rsidRPr="00717343">
        <w:rPr>
          <w:sz w:val="24"/>
          <w:szCs w:val="24"/>
        </w:rPr>
        <w:t>8</w:t>
      </w:r>
      <w:r w:rsidRPr="00B26D71">
        <w:rPr>
          <w:sz w:val="24"/>
          <w:szCs w:val="24"/>
        </w:rPr>
        <w:t>-</w:t>
      </w:r>
      <w:r w:rsidR="00513CFC">
        <w:rPr>
          <w:sz w:val="24"/>
          <w:szCs w:val="24"/>
        </w:rPr>
        <w:t>2</w:t>
      </w:r>
      <w:r w:rsidRPr="00B26D71">
        <w:rPr>
          <w:sz w:val="24"/>
          <w:szCs w:val="24"/>
        </w:rPr>
        <w:br/>
      </w:r>
      <w:r>
        <w:t>Использование CSS</w:t>
      </w:r>
      <w:r w:rsidR="00513CFC" w:rsidRPr="00513CFC">
        <w:t xml:space="preserve">. </w:t>
      </w:r>
      <w:r w:rsidR="00513CFC">
        <w:t xml:space="preserve">Часть </w:t>
      </w:r>
      <w:r>
        <w:t>2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Скопируйте на свой компьютер </w:t>
      </w:r>
      <w:r w:rsidR="00C84C40">
        <w:rPr>
          <w:sz w:val="23"/>
          <w:szCs w:val="23"/>
        </w:rPr>
        <w:t>каталог</w:t>
      </w:r>
      <w:r w:rsidRPr="00434463">
        <w:rPr>
          <w:sz w:val="23"/>
          <w:szCs w:val="23"/>
        </w:rPr>
        <w:t xml:space="preserve"> </w:t>
      </w:r>
      <w:r w:rsidRPr="00B5784C">
        <w:rPr>
          <w:rFonts w:ascii="Courier New" w:hAnsi="Courier New" w:cs="Courier New"/>
          <w:b/>
          <w:sz w:val="23"/>
          <w:szCs w:val="23"/>
          <w:lang w:val="en-US"/>
        </w:rPr>
        <w:t>CSS</w:t>
      </w:r>
      <w:r w:rsidRPr="00434463">
        <w:rPr>
          <w:b/>
          <w:sz w:val="23"/>
          <w:szCs w:val="23"/>
        </w:rPr>
        <w:t xml:space="preserve">. </w:t>
      </w:r>
      <w:r w:rsidRPr="00434463">
        <w:rPr>
          <w:sz w:val="23"/>
          <w:szCs w:val="23"/>
        </w:rPr>
        <w:t xml:space="preserve">Откройте файл </w:t>
      </w:r>
      <w:r w:rsidRPr="00434463">
        <w:rPr>
          <w:rFonts w:ascii="Courier New" w:hAnsi="Courier New" w:cs="Courier New"/>
          <w:b/>
          <w:sz w:val="23"/>
          <w:szCs w:val="23"/>
        </w:rPr>
        <w:t>cats.htm</w:t>
      </w:r>
      <w:r w:rsidRPr="00434463">
        <w:rPr>
          <w:sz w:val="23"/>
          <w:szCs w:val="23"/>
        </w:rPr>
        <w:t>. Все последу</w:t>
      </w:r>
      <w:r w:rsidRPr="00434463">
        <w:rPr>
          <w:sz w:val="23"/>
          <w:szCs w:val="23"/>
        </w:rPr>
        <w:t>ю</w:t>
      </w:r>
      <w:r w:rsidRPr="00434463">
        <w:rPr>
          <w:sz w:val="23"/>
          <w:szCs w:val="23"/>
        </w:rPr>
        <w:t>щие задания нужно выполнять с помощью CSS.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Установите для тела страницы бледно-розовый фон (цвет #FFEEEE) и шрифт </w:t>
      </w:r>
      <w:r w:rsidRPr="00434463">
        <w:rPr>
          <w:i/>
          <w:sz w:val="23"/>
          <w:szCs w:val="23"/>
          <w:lang w:val="en-US"/>
        </w:rPr>
        <w:t>Georgia</w:t>
      </w:r>
      <w:r w:rsidRPr="00434463">
        <w:rPr>
          <w:sz w:val="23"/>
          <w:szCs w:val="23"/>
        </w:rPr>
        <w:t>, а если его нет – любой шрифт с засечками (</w:t>
      </w:r>
      <w:r w:rsidRPr="00434463">
        <w:rPr>
          <w:i/>
          <w:sz w:val="23"/>
          <w:szCs w:val="23"/>
          <w:lang w:val="en-US"/>
        </w:rPr>
        <w:t>serif</w:t>
      </w:r>
      <w:r w:rsidRPr="00434463">
        <w:rPr>
          <w:sz w:val="23"/>
          <w:szCs w:val="23"/>
        </w:rPr>
        <w:t>).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Для заголовков </w:t>
      </w:r>
      <w:r w:rsidRPr="00434463">
        <w:rPr>
          <w:rFonts w:ascii="Courier New" w:hAnsi="Courier New" w:cs="Courier New"/>
          <w:b/>
          <w:sz w:val="23"/>
          <w:szCs w:val="23"/>
        </w:rPr>
        <w:t>H1</w:t>
      </w:r>
      <w:r w:rsidRPr="00434463">
        <w:rPr>
          <w:sz w:val="23"/>
          <w:szCs w:val="23"/>
        </w:rPr>
        <w:t xml:space="preserve"> и </w:t>
      </w:r>
      <w:r w:rsidRPr="00434463">
        <w:rPr>
          <w:rFonts w:ascii="Courier New" w:hAnsi="Courier New" w:cs="Courier New"/>
          <w:b/>
          <w:sz w:val="23"/>
          <w:szCs w:val="23"/>
        </w:rPr>
        <w:t>H2</w:t>
      </w:r>
      <w:r w:rsidRPr="00434463">
        <w:rPr>
          <w:sz w:val="23"/>
          <w:szCs w:val="23"/>
        </w:rPr>
        <w:t xml:space="preserve"> определите шрифт </w:t>
      </w:r>
      <w:proofErr w:type="spellStart"/>
      <w:r w:rsidRPr="00434463">
        <w:rPr>
          <w:i/>
          <w:sz w:val="23"/>
          <w:szCs w:val="23"/>
        </w:rPr>
        <w:t>Arial</w:t>
      </w:r>
      <w:proofErr w:type="spellEnd"/>
      <w:r w:rsidRPr="00434463">
        <w:rPr>
          <w:sz w:val="23"/>
          <w:szCs w:val="23"/>
        </w:rPr>
        <w:t xml:space="preserve">, если его нет – </w:t>
      </w:r>
      <w:proofErr w:type="spellStart"/>
      <w:r w:rsidRPr="00434463">
        <w:rPr>
          <w:i/>
          <w:sz w:val="23"/>
          <w:szCs w:val="23"/>
        </w:rPr>
        <w:t>Helvetica</w:t>
      </w:r>
      <w:proofErr w:type="spellEnd"/>
      <w:r w:rsidRPr="00434463">
        <w:rPr>
          <w:sz w:val="23"/>
          <w:szCs w:val="23"/>
        </w:rPr>
        <w:t>, а если нет их обоих, то любой рубленый шрифт (</w:t>
      </w:r>
      <w:r w:rsidRPr="00434463">
        <w:rPr>
          <w:i/>
          <w:sz w:val="23"/>
          <w:szCs w:val="23"/>
          <w:lang w:val="en-US"/>
        </w:rPr>
        <w:t>sans</w:t>
      </w:r>
      <w:r w:rsidRPr="00434463">
        <w:rPr>
          <w:i/>
          <w:sz w:val="23"/>
          <w:szCs w:val="23"/>
        </w:rPr>
        <w:t>-</w:t>
      </w:r>
      <w:r w:rsidRPr="00434463">
        <w:rPr>
          <w:i/>
          <w:sz w:val="23"/>
          <w:szCs w:val="23"/>
          <w:lang w:val="en-US"/>
        </w:rPr>
        <w:t>serif</w:t>
      </w:r>
      <w:r w:rsidRPr="00434463">
        <w:rPr>
          <w:sz w:val="23"/>
          <w:szCs w:val="23"/>
        </w:rPr>
        <w:t>).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Для заголовка </w:t>
      </w:r>
      <w:r w:rsidRPr="00434463">
        <w:rPr>
          <w:rFonts w:ascii="Courier New" w:hAnsi="Courier New" w:cs="Courier New"/>
          <w:b/>
          <w:sz w:val="23"/>
          <w:szCs w:val="23"/>
        </w:rPr>
        <w:t>H1</w:t>
      </w:r>
      <w:r w:rsidRPr="00434463">
        <w:rPr>
          <w:sz w:val="23"/>
          <w:szCs w:val="23"/>
        </w:rPr>
        <w:t xml:space="preserve"> задайте фоновый рисунок </w:t>
      </w:r>
      <w:r w:rsidRPr="00434463">
        <w:rPr>
          <w:rFonts w:ascii="Courier New" w:hAnsi="Courier New" w:cs="Courier New"/>
          <w:b/>
          <w:sz w:val="23"/>
          <w:szCs w:val="23"/>
        </w:rPr>
        <w:t>cat.png</w:t>
      </w:r>
      <w:r w:rsidRPr="00434463">
        <w:rPr>
          <w:sz w:val="23"/>
          <w:szCs w:val="23"/>
        </w:rPr>
        <w:t xml:space="preserve"> из </w:t>
      </w:r>
      <w:r w:rsidR="00C84C40">
        <w:rPr>
          <w:sz w:val="23"/>
          <w:szCs w:val="23"/>
        </w:rPr>
        <w:t>подкаталога</w:t>
      </w:r>
      <w:r w:rsidRPr="00434463">
        <w:rPr>
          <w:sz w:val="23"/>
          <w:szCs w:val="23"/>
        </w:rPr>
        <w:t xml:space="preserve"> </w:t>
      </w:r>
      <w:proofErr w:type="spellStart"/>
      <w:r w:rsidRPr="00434463">
        <w:rPr>
          <w:rFonts w:ascii="Courier New" w:hAnsi="Courier New" w:cs="Courier New"/>
          <w:b/>
          <w:sz w:val="23"/>
          <w:szCs w:val="23"/>
        </w:rPr>
        <w:t>images</w:t>
      </w:r>
      <w:proofErr w:type="spellEnd"/>
      <w:r w:rsidRPr="00434463">
        <w:rPr>
          <w:sz w:val="23"/>
          <w:szCs w:val="23"/>
        </w:rPr>
        <w:t xml:space="preserve"> (без п</w:t>
      </w:r>
      <w:r w:rsidRPr="00434463">
        <w:rPr>
          <w:sz w:val="23"/>
          <w:szCs w:val="23"/>
        </w:rPr>
        <w:t>о</w:t>
      </w:r>
      <w:r w:rsidRPr="00434463">
        <w:rPr>
          <w:sz w:val="23"/>
          <w:szCs w:val="23"/>
        </w:rPr>
        <w:t>вторения).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Для заголовков </w:t>
      </w:r>
      <w:r w:rsidRPr="00434463">
        <w:rPr>
          <w:rFonts w:ascii="Courier New" w:hAnsi="Courier New" w:cs="Courier New"/>
          <w:b/>
          <w:sz w:val="23"/>
          <w:szCs w:val="23"/>
        </w:rPr>
        <w:t>H2</w:t>
      </w:r>
      <w:r w:rsidRPr="00434463">
        <w:rPr>
          <w:sz w:val="23"/>
          <w:szCs w:val="23"/>
        </w:rPr>
        <w:t xml:space="preserve"> определите темно-красный цвет (#800000).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Создайте класс оформления </w:t>
      </w:r>
      <w:proofErr w:type="spellStart"/>
      <w:r w:rsidRPr="00434463">
        <w:rPr>
          <w:rFonts w:ascii="Courier New" w:hAnsi="Courier New" w:cs="Courier New"/>
          <w:b/>
          <w:sz w:val="23"/>
          <w:szCs w:val="23"/>
        </w:rPr>
        <w:t>latin</w:t>
      </w:r>
      <w:proofErr w:type="spellEnd"/>
      <w:r w:rsidRPr="00434463">
        <w:rPr>
          <w:sz w:val="23"/>
          <w:szCs w:val="23"/>
        </w:rPr>
        <w:t xml:space="preserve"> для выделения слов и выражений на латинском языке: курсив, тёмно-красный цвет. Выделите в тексте все латинские слова с помощью этого стиля.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>Установите для всех абзацев отступ (красную строку) 30 пикселей.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Создайте новый стиль оформления абзацев – </w:t>
      </w:r>
      <w:proofErr w:type="spellStart"/>
      <w:r w:rsidRPr="00434463">
        <w:rPr>
          <w:rFonts w:ascii="Courier New" w:hAnsi="Courier New" w:cs="Courier New"/>
          <w:b/>
          <w:sz w:val="23"/>
          <w:szCs w:val="23"/>
        </w:rPr>
        <w:t>author</w:t>
      </w:r>
      <w:proofErr w:type="spellEnd"/>
      <w:r w:rsidRPr="00434463">
        <w:rPr>
          <w:sz w:val="23"/>
          <w:szCs w:val="23"/>
        </w:rPr>
        <w:t>: курсивный шрифт, без абзацного отступа. Выделите этим стилем имена и фамилии авторов цитат.</w:t>
      </w:r>
    </w:p>
    <w:p w:rsidR="00B211B0" w:rsidRPr="00434463" w:rsidRDefault="00B211B0" w:rsidP="009F74C0">
      <w:pPr>
        <w:numPr>
          <w:ilvl w:val="0"/>
          <w:numId w:val="14"/>
        </w:numPr>
        <w:spacing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Создайте стиль оформления абзацев с цитатами с именем </w:t>
      </w:r>
      <w:proofErr w:type="spellStart"/>
      <w:r w:rsidRPr="00434463">
        <w:rPr>
          <w:rFonts w:ascii="Courier New" w:hAnsi="Courier New" w:cs="Courier New"/>
          <w:b/>
          <w:sz w:val="23"/>
          <w:szCs w:val="23"/>
        </w:rPr>
        <w:t>quote</w:t>
      </w:r>
      <w:proofErr w:type="spellEnd"/>
      <w:r w:rsidRPr="00434463">
        <w:rPr>
          <w:sz w:val="23"/>
          <w:szCs w:val="23"/>
        </w:rPr>
        <w:t>:</w:t>
      </w:r>
    </w:p>
    <w:p w:rsidR="00B211B0" w:rsidRPr="00434463" w:rsidRDefault="00B211B0" w:rsidP="009F74C0">
      <w:pPr>
        <w:numPr>
          <w:ilvl w:val="1"/>
          <w:numId w:val="15"/>
        </w:numPr>
        <w:spacing w:line="240" w:lineRule="auto"/>
        <w:ind w:left="1134"/>
        <w:rPr>
          <w:sz w:val="23"/>
          <w:szCs w:val="23"/>
        </w:rPr>
      </w:pPr>
      <w:proofErr w:type="spellStart"/>
      <w:r w:rsidRPr="00434463">
        <w:rPr>
          <w:sz w:val="23"/>
          <w:szCs w:val="23"/>
          <w:lang w:val="en-US"/>
        </w:rPr>
        <w:t>фон</w:t>
      </w:r>
      <w:proofErr w:type="spellEnd"/>
      <w:r w:rsidRPr="00434463">
        <w:rPr>
          <w:sz w:val="23"/>
          <w:szCs w:val="23"/>
          <w:lang w:val="en-US"/>
        </w:rPr>
        <w:t xml:space="preserve"> – </w:t>
      </w:r>
      <w:proofErr w:type="spellStart"/>
      <w:r w:rsidRPr="00434463">
        <w:rPr>
          <w:sz w:val="23"/>
          <w:szCs w:val="23"/>
          <w:lang w:val="en-US"/>
        </w:rPr>
        <w:t>светло</w:t>
      </w:r>
      <w:proofErr w:type="spellEnd"/>
      <w:r w:rsidRPr="00434463">
        <w:rPr>
          <w:sz w:val="23"/>
          <w:szCs w:val="23"/>
          <w:lang w:val="en-US"/>
        </w:rPr>
        <w:t>-ж</w:t>
      </w:r>
      <w:r w:rsidRPr="00434463">
        <w:rPr>
          <w:sz w:val="23"/>
          <w:szCs w:val="23"/>
        </w:rPr>
        <w:t>ё</w:t>
      </w:r>
      <w:proofErr w:type="spellStart"/>
      <w:r w:rsidRPr="00434463">
        <w:rPr>
          <w:sz w:val="23"/>
          <w:szCs w:val="23"/>
          <w:lang w:val="en-US"/>
        </w:rPr>
        <w:t>лтый</w:t>
      </w:r>
      <w:proofErr w:type="spellEnd"/>
      <w:r w:rsidRPr="00434463">
        <w:rPr>
          <w:sz w:val="23"/>
          <w:szCs w:val="23"/>
          <w:lang w:val="en-US"/>
        </w:rPr>
        <w:t xml:space="preserve"> (#FEFEE2);</w:t>
      </w:r>
    </w:p>
    <w:p w:rsidR="00B211B0" w:rsidRPr="00434463" w:rsidRDefault="00B211B0" w:rsidP="009F74C0">
      <w:pPr>
        <w:numPr>
          <w:ilvl w:val="1"/>
          <w:numId w:val="15"/>
        </w:numPr>
        <w:spacing w:line="240" w:lineRule="auto"/>
        <w:ind w:left="1134"/>
        <w:rPr>
          <w:sz w:val="23"/>
          <w:szCs w:val="23"/>
        </w:rPr>
      </w:pPr>
      <w:r w:rsidRPr="00434463">
        <w:rPr>
          <w:sz w:val="23"/>
          <w:szCs w:val="23"/>
        </w:rPr>
        <w:t>абзацного отступа нет;</w:t>
      </w:r>
    </w:p>
    <w:p w:rsidR="00B211B0" w:rsidRPr="00434463" w:rsidRDefault="00B211B0" w:rsidP="009F74C0">
      <w:pPr>
        <w:numPr>
          <w:ilvl w:val="1"/>
          <w:numId w:val="15"/>
        </w:numPr>
        <w:spacing w:line="240" w:lineRule="auto"/>
        <w:ind w:left="1134"/>
        <w:rPr>
          <w:sz w:val="23"/>
          <w:szCs w:val="23"/>
        </w:rPr>
      </w:pPr>
      <w:r w:rsidRPr="00434463">
        <w:rPr>
          <w:sz w:val="23"/>
          <w:szCs w:val="23"/>
        </w:rPr>
        <w:t>ширина 50% от ширины окна браузера;</w:t>
      </w:r>
    </w:p>
    <w:p w:rsidR="00B211B0" w:rsidRPr="00434463" w:rsidRDefault="00B211B0" w:rsidP="009F74C0">
      <w:pPr>
        <w:numPr>
          <w:ilvl w:val="1"/>
          <w:numId w:val="15"/>
        </w:numPr>
        <w:spacing w:line="240" w:lineRule="auto"/>
        <w:ind w:left="1134"/>
        <w:rPr>
          <w:sz w:val="23"/>
          <w:szCs w:val="23"/>
        </w:rPr>
      </w:pPr>
      <w:r w:rsidRPr="00434463">
        <w:rPr>
          <w:sz w:val="23"/>
          <w:szCs w:val="23"/>
        </w:rPr>
        <w:t>внешние отступы: сверху – 0, справа и слева по 30 пикселей, снизу – 10 пикселей;</w:t>
      </w:r>
    </w:p>
    <w:p w:rsidR="00B211B0" w:rsidRPr="00434463" w:rsidRDefault="00B211B0" w:rsidP="009F74C0">
      <w:pPr>
        <w:numPr>
          <w:ilvl w:val="1"/>
          <w:numId w:val="15"/>
        </w:numPr>
        <w:spacing w:line="240" w:lineRule="auto"/>
        <w:ind w:left="1134"/>
        <w:rPr>
          <w:sz w:val="23"/>
          <w:szCs w:val="23"/>
        </w:rPr>
      </w:pPr>
      <w:r w:rsidRPr="00434463">
        <w:rPr>
          <w:sz w:val="23"/>
          <w:szCs w:val="23"/>
        </w:rPr>
        <w:t>рамка шириной 1 пиксель, точечная (</w:t>
      </w:r>
      <w:r w:rsidRPr="00434463">
        <w:rPr>
          <w:i/>
          <w:sz w:val="23"/>
          <w:szCs w:val="23"/>
          <w:lang w:val="en-US"/>
        </w:rPr>
        <w:t>dotted</w:t>
      </w:r>
      <w:r w:rsidRPr="00434463">
        <w:rPr>
          <w:sz w:val="23"/>
          <w:szCs w:val="23"/>
        </w:rPr>
        <w:t>), черного цвета;</w:t>
      </w:r>
    </w:p>
    <w:p w:rsidR="00B211B0" w:rsidRPr="00434463" w:rsidRDefault="00B211B0" w:rsidP="009F74C0">
      <w:pPr>
        <w:numPr>
          <w:ilvl w:val="1"/>
          <w:numId w:val="15"/>
        </w:numPr>
        <w:spacing w:after="120" w:line="240" w:lineRule="auto"/>
        <w:ind w:left="1134"/>
        <w:rPr>
          <w:sz w:val="23"/>
          <w:szCs w:val="23"/>
        </w:rPr>
      </w:pPr>
      <w:r w:rsidRPr="00434463">
        <w:rPr>
          <w:sz w:val="23"/>
          <w:szCs w:val="23"/>
        </w:rPr>
        <w:t>внутренние отступы 10 пикселей.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Найдите в Интернете </w:t>
      </w:r>
      <w:proofErr w:type="gramStart"/>
      <w:r w:rsidRPr="00434463">
        <w:rPr>
          <w:sz w:val="23"/>
          <w:szCs w:val="23"/>
        </w:rPr>
        <w:t>информацию про авторов</w:t>
      </w:r>
      <w:proofErr w:type="gramEnd"/>
      <w:r w:rsidRPr="00434463">
        <w:rPr>
          <w:sz w:val="23"/>
          <w:szCs w:val="23"/>
        </w:rPr>
        <w:t xml:space="preserve"> цитат и сделайте их имена ссылками на соответствующие страницы.</w:t>
      </w:r>
    </w:p>
    <w:p w:rsidR="00B211B0" w:rsidRPr="00434463" w:rsidRDefault="00B211B0" w:rsidP="009F74C0">
      <w:pPr>
        <w:numPr>
          <w:ilvl w:val="0"/>
          <w:numId w:val="14"/>
        </w:numPr>
        <w:spacing w:after="120" w:line="240" w:lineRule="auto"/>
        <w:ind w:left="567"/>
        <w:rPr>
          <w:sz w:val="23"/>
          <w:szCs w:val="23"/>
        </w:rPr>
      </w:pPr>
      <w:r w:rsidRPr="00434463">
        <w:rPr>
          <w:sz w:val="23"/>
          <w:szCs w:val="23"/>
        </w:rPr>
        <w:t xml:space="preserve">Установите для ссылок, которые находятся внутри абзаца стиля </w:t>
      </w:r>
      <w:proofErr w:type="spellStart"/>
      <w:r w:rsidRPr="00434463">
        <w:rPr>
          <w:rFonts w:ascii="Courier New" w:hAnsi="Courier New" w:cs="Courier New"/>
          <w:b/>
          <w:sz w:val="23"/>
          <w:szCs w:val="23"/>
        </w:rPr>
        <w:t>author</w:t>
      </w:r>
      <w:proofErr w:type="spellEnd"/>
      <w:r w:rsidRPr="00434463">
        <w:rPr>
          <w:sz w:val="23"/>
          <w:szCs w:val="23"/>
        </w:rPr>
        <w:t>, красный цвет при наведении мыши.</w:t>
      </w:r>
    </w:p>
    <w:p w:rsidR="00E365E3" w:rsidRPr="001D2BAD" w:rsidRDefault="00E365E3" w:rsidP="00B211B0">
      <w:pPr>
        <w:spacing w:line="240" w:lineRule="auto"/>
        <w:ind w:left="567" w:firstLine="0"/>
        <w:rPr>
          <w:sz w:val="24"/>
          <w:szCs w:val="24"/>
        </w:rPr>
      </w:pPr>
    </w:p>
    <w:p w:rsidR="00867690" w:rsidRDefault="00867690" w:rsidP="00717343">
      <w:pPr>
        <w:pStyle w:val="2"/>
        <w:numPr>
          <w:ilvl w:val="2"/>
          <w:numId w:val="3"/>
        </w:numPr>
        <w:tabs>
          <w:tab w:val="left" w:pos="3402"/>
        </w:tabs>
        <w:ind w:left="0" w:firstLine="0"/>
      </w:pPr>
      <w:r>
        <w:br w:type="page"/>
      </w:r>
      <w:r>
        <w:lastRenderedPageBreak/>
        <w:br/>
      </w:r>
      <w:r w:rsidR="00A976CF">
        <w:t>Вставка рисунков в документ</w:t>
      </w:r>
    </w:p>
    <w:p w:rsidR="00191609" w:rsidRDefault="00191609" w:rsidP="009F74C0">
      <w:pPr>
        <w:numPr>
          <w:ilvl w:val="0"/>
          <w:numId w:val="16"/>
        </w:numPr>
        <w:tabs>
          <w:tab w:val="clear" w:pos="720"/>
        </w:tabs>
        <w:spacing w:after="120" w:line="240" w:lineRule="auto"/>
        <w:ind w:left="567"/>
        <w:rPr>
          <w:sz w:val="24"/>
          <w:szCs w:val="24"/>
        </w:rPr>
      </w:pPr>
      <w:r w:rsidRPr="00C97EE1">
        <w:rPr>
          <w:sz w:val="24"/>
          <w:szCs w:val="24"/>
        </w:rPr>
        <w:t xml:space="preserve">Скопируйте на свой компьютер </w:t>
      </w:r>
      <w:r w:rsidR="005A2770">
        <w:rPr>
          <w:sz w:val="23"/>
          <w:szCs w:val="23"/>
        </w:rPr>
        <w:t>каталог</w:t>
      </w:r>
      <w:r w:rsidRPr="00C97EE1">
        <w:rPr>
          <w:sz w:val="24"/>
          <w:szCs w:val="24"/>
        </w:rPr>
        <w:t xml:space="preserve"> </w:t>
      </w:r>
      <w:r w:rsidRPr="00C84C40">
        <w:rPr>
          <w:rFonts w:ascii="Courier New" w:hAnsi="Courier New" w:cs="Courier New"/>
          <w:b/>
          <w:sz w:val="24"/>
          <w:szCs w:val="24"/>
        </w:rPr>
        <w:t>IMG</w:t>
      </w:r>
      <w:r w:rsidRPr="00C97EE1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r w:rsidRPr="00C97EE1">
        <w:rPr>
          <w:sz w:val="24"/>
          <w:szCs w:val="24"/>
        </w:rPr>
        <w:t xml:space="preserve">Откройте файл </w:t>
      </w:r>
      <w:proofErr w:type="spellStart"/>
      <w:r w:rsidRPr="008F7A54">
        <w:rPr>
          <w:rFonts w:ascii="Courier New" w:hAnsi="Courier New" w:cs="Courier New"/>
          <w:b/>
          <w:sz w:val="24"/>
          <w:szCs w:val="24"/>
        </w:rPr>
        <w:t>img</w:t>
      </w:r>
      <w:proofErr w:type="spellEnd"/>
      <w:r w:rsidRPr="008F7A54">
        <w:rPr>
          <w:rFonts w:ascii="Courier New" w:hAnsi="Courier New" w:cs="Courier New"/>
          <w:b/>
          <w:sz w:val="24"/>
          <w:szCs w:val="24"/>
        </w:rPr>
        <w:t>.</w:t>
      </w:r>
      <w:proofErr w:type="spellStart"/>
      <w:r w:rsidRPr="008F7A54">
        <w:rPr>
          <w:rFonts w:ascii="Courier New" w:hAnsi="Courier New" w:cs="Courier New"/>
          <w:b/>
          <w:sz w:val="24"/>
          <w:szCs w:val="24"/>
          <w:lang w:val="en-US"/>
        </w:rPr>
        <w:t>htm</w:t>
      </w:r>
      <w:proofErr w:type="spellEnd"/>
      <w:r w:rsidRPr="00C97EE1">
        <w:rPr>
          <w:sz w:val="24"/>
          <w:szCs w:val="24"/>
        </w:rPr>
        <w:t xml:space="preserve"> в редакторе. </w:t>
      </w:r>
    </w:p>
    <w:p w:rsidR="00191609" w:rsidRPr="00C97EE1" w:rsidRDefault="00191609" w:rsidP="00191609">
      <w:pPr>
        <w:spacing w:after="120" w:line="240" w:lineRule="auto"/>
        <w:ind w:left="567" w:firstLine="0"/>
        <w:rPr>
          <w:sz w:val="24"/>
          <w:szCs w:val="24"/>
        </w:rPr>
      </w:pPr>
      <w:r>
        <w:rPr>
          <w:sz w:val="24"/>
          <w:szCs w:val="24"/>
        </w:rPr>
        <w:t>Ваша задача –</w:t>
      </w:r>
      <w:r w:rsidRPr="00C97EE1">
        <w:rPr>
          <w:sz w:val="24"/>
          <w:szCs w:val="24"/>
        </w:rPr>
        <w:t xml:space="preserve"> оформит</w:t>
      </w:r>
      <w:r>
        <w:rPr>
          <w:sz w:val="24"/>
          <w:szCs w:val="24"/>
        </w:rPr>
        <w:t>ь</w:t>
      </w:r>
      <w:r w:rsidRPr="00C97EE1">
        <w:rPr>
          <w:sz w:val="24"/>
          <w:szCs w:val="24"/>
        </w:rPr>
        <w:t xml:space="preserve"> веб-страницу про некоторые направления в музыке XX в</w:t>
      </w:r>
      <w:r w:rsidRPr="00C97EE1">
        <w:rPr>
          <w:sz w:val="24"/>
          <w:szCs w:val="24"/>
        </w:rPr>
        <w:t>е</w:t>
      </w:r>
      <w:r w:rsidRPr="00C97EE1">
        <w:rPr>
          <w:sz w:val="24"/>
          <w:szCs w:val="24"/>
        </w:rPr>
        <w:t xml:space="preserve">ка. Для оформления </w:t>
      </w:r>
      <w:r>
        <w:rPr>
          <w:sz w:val="24"/>
          <w:szCs w:val="24"/>
        </w:rPr>
        <w:t>нужно использовать</w:t>
      </w:r>
      <w:r w:rsidRPr="00C97EE1">
        <w:rPr>
          <w:sz w:val="24"/>
          <w:szCs w:val="24"/>
        </w:rPr>
        <w:t xml:space="preserve"> рисунки из подкаталога </w:t>
      </w:r>
      <w:proofErr w:type="spellStart"/>
      <w:r w:rsidR="00C84C40" w:rsidRPr="00C84C40">
        <w:rPr>
          <w:rFonts w:ascii="Courier New" w:hAnsi="Courier New" w:cs="Courier New"/>
          <w:b/>
          <w:sz w:val="24"/>
          <w:szCs w:val="24"/>
        </w:rPr>
        <w:t>images</w:t>
      </w:r>
      <w:proofErr w:type="spellEnd"/>
      <w:r w:rsidRPr="00C97EE1">
        <w:rPr>
          <w:sz w:val="24"/>
          <w:szCs w:val="24"/>
        </w:rPr>
        <w:t>.</w:t>
      </w:r>
    </w:p>
    <w:p w:rsidR="00191609" w:rsidRDefault="00191609" w:rsidP="009F74C0">
      <w:pPr>
        <w:numPr>
          <w:ilvl w:val="0"/>
          <w:numId w:val="16"/>
        </w:numPr>
        <w:tabs>
          <w:tab w:val="clear" w:pos="720"/>
        </w:tabs>
        <w:spacing w:after="120" w:line="240" w:lineRule="auto"/>
        <w:ind w:left="567"/>
        <w:jc w:val="left"/>
        <w:rPr>
          <w:sz w:val="24"/>
          <w:szCs w:val="24"/>
        </w:rPr>
      </w:pPr>
      <w:r>
        <w:rPr>
          <w:sz w:val="24"/>
          <w:szCs w:val="24"/>
        </w:rPr>
        <w:t>Добавьте заголовок страницы (</w:t>
      </w:r>
      <w:r>
        <w:rPr>
          <w:rFonts w:ascii="Courier New" w:hAnsi="Courier New" w:cs="Courier New"/>
          <w:b/>
          <w:sz w:val="24"/>
          <w:szCs w:val="24"/>
          <w:lang w:val="en-US"/>
        </w:rPr>
        <w:t>TITLE</w:t>
      </w:r>
      <w:r>
        <w:rPr>
          <w:sz w:val="24"/>
          <w:szCs w:val="24"/>
        </w:rPr>
        <w:t>), укажите там название документа и фамилию автора, например:</w:t>
      </w:r>
    </w:p>
    <w:p w:rsidR="00191609" w:rsidRPr="00D74454" w:rsidRDefault="00191609" w:rsidP="00191609">
      <w:pPr>
        <w:spacing w:after="120" w:line="240" w:lineRule="auto"/>
        <w:ind w:left="567" w:firstLine="0"/>
        <w:jc w:val="left"/>
        <w:rPr>
          <w:i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8F7A54">
        <w:rPr>
          <w:i/>
          <w:sz w:val="24"/>
          <w:szCs w:val="24"/>
        </w:rPr>
        <w:t>Веб-страница с рисунками</w:t>
      </w:r>
      <w:r w:rsidRPr="00D74454">
        <w:rPr>
          <w:i/>
          <w:sz w:val="24"/>
          <w:szCs w:val="24"/>
        </w:rPr>
        <w:t xml:space="preserve">: работа Василия </w:t>
      </w:r>
      <w:proofErr w:type="spellStart"/>
      <w:r w:rsidRPr="00D74454">
        <w:rPr>
          <w:i/>
          <w:sz w:val="24"/>
          <w:szCs w:val="24"/>
        </w:rPr>
        <w:t>Пупкина</w:t>
      </w:r>
      <w:proofErr w:type="spellEnd"/>
    </w:p>
    <w:p w:rsidR="00191609" w:rsidRDefault="00191609" w:rsidP="009F74C0">
      <w:pPr>
        <w:numPr>
          <w:ilvl w:val="0"/>
          <w:numId w:val="16"/>
        </w:numPr>
        <w:tabs>
          <w:tab w:val="clear" w:pos="720"/>
        </w:tabs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Найдите и выделите соответствующими тэгами заголовок документа и заголовки разделов.</w:t>
      </w:r>
    </w:p>
    <w:p w:rsidR="00191609" w:rsidRDefault="00191609" w:rsidP="009F74C0">
      <w:pPr>
        <w:numPr>
          <w:ilvl w:val="0"/>
          <w:numId w:val="16"/>
        </w:numPr>
        <w:tabs>
          <w:tab w:val="clear" w:pos="720"/>
        </w:tabs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Разбейте текст на абзацы.</w:t>
      </w:r>
    </w:p>
    <w:p w:rsidR="00191609" w:rsidRDefault="00191609" w:rsidP="009F74C0">
      <w:pPr>
        <w:numPr>
          <w:ilvl w:val="0"/>
          <w:numId w:val="16"/>
        </w:numPr>
        <w:tabs>
          <w:tab w:val="clear" w:pos="720"/>
        </w:tabs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Замените верхние кавычки на «</w:t>
      </w:r>
      <w:r w:rsidR="000B7908">
        <w:rPr>
          <w:sz w:val="24"/>
          <w:szCs w:val="24"/>
        </w:rPr>
        <w:t>ёлочки</w:t>
      </w:r>
      <w:r>
        <w:rPr>
          <w:sz w:val="24"/>
          <w:szCs w:val="24"/>
        </w:rPr>
        <w:t>».</w:t>
      </w:r>
    </w:p>
    <w:p w:rsidR="00191609" w:rsidRDefault="00191609" w:rsidP="009F74C0">
      <w:pPr>
        <w:numPr>
          <w:ilvl w:val="0"/>
          <w:numId w:val="16"/>
        </w:numPr>
        <w:tabs>
          <w:tab w:val="clear" w:pos="720"/>
        </w:tabs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Замените везде знаки «минус» на тире, сделайте так, чтобы тире не отрывались от предыдущих слов.</w:t>
      </w:r>
    </w:p>
    <w:p w:rsidR="00191609" w:rsidRDefault="00191609" w:rsidP="009F74C0">
      <w:pPr>
        <w:numPr>
          <w:ilvl w:val="0"/>
          <w:numId w:val="16"/>
        </w:numPr>
        <w:tabs>
          <w:tab w:val="clear" w:pos="720"/>
        </w:tabs>
        <w:spacing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Создайте стилевой файл </w:t>
      </w:r>
      <w:proofErr w:type="spellStart"/>
      <w:r w:rsidRPr="008F7A54">
        <w:rPr>
          <w:rFonts w:ascii="Courier New" w:hAnsi="Courier New" w:cs="Courier New"/>
          <w:b/>
          <w:sz w:val="24"/>
          <w:szCs w:val="24"/>
          <w:lang w:val="en-US"/>
        </w:rPr>
        <w:t>mystyle</w:t>
      </w:r>
      <w:proofErr w:type="spellEnd"/>
      <w:r w:rsidRPr="008F7A54">
        <w:rPr>
          <w:rFonts w:ascii="Courier New" w:hAnsi="Courier New" w:cs="Courier New"/>
          <w:b/>
          <w:sz w:val="24"/>
          <w:szCs w:val="24"/>
        </w:rPr>
        <w:t>.</w:t>
      </w:r>
      <w:proofErr w:type="spellStart"/>
      <w:r w:rsidRPr="008F7A54">
        <w:rPr>
          <w:rFonts w:ascii="Courier New" w:hAnsi="Courier New" w:cs="Courier New"/>
          <w:b/>
          <w:sz w:val="24"/>
          <w:szCs w:val="24"/>
          <w:lang w:val="en-US"/>
        </w:rPr>
        <w:t>css</w:t>
      </w:r>
      <w:proofErr w:type="spellEnd"/>
      <w:r w:rsidRPr="008F7A54">
        <w:rPr>
          <w:sz w:val="24"/>
          <w:szCs w:val="24"/>
        </w:rPr>
        <w:t xml:space="preserve"> </w:t>
      </w:r>
      <w:r>
        <w:rPr>
          <w:sz w:val="24"/>
          <w:szCs w:val="24"/>
        </w:rPr>
        <w:t>и подключите его к веб-странице.</w:t>
      </w:r>
      <w:r w:rsidRPr="008F7A54">
        <w:rPr>
          <w:sz w:val="24"/>
          <w:szCs w:val="24"/>
        </w:rPr>
        <w:t xml:space="preserve"> </w:t>
      </w:r>
      <w:r>
        <w:rPr>
          <w:sz w:val="24"/>
          <w:szCs w:val="24"/>
        </w:rPr>
        <w:t>С пом</w:t>
      </w:r>
      <w:r>
        <w:rPr>
          <w:sz w:val="24"/>
          <w:szCs w:val="24"/>
        </w:rPr>
        <w:t>о</w:t>
      </w:r>
      <w:r>
        <w:rPr>
          <w:sz w:val="24"/>
          <w:szCs w:val="24"/>
        </w:rPr>
        <w:t>щью стилевого файла:</w:t>
      </w:r>
    </w:p>
    <w:p w:rsidR="00191609" w:rsidRPr="00166638" w:rsidRDefault="00191609" w:rsidP="009F74C0">
      <w:pPr>
        <w:numPr>
          <w:ilvl w:val="1"/>
          <w:numId w:val="17"/>
        </w:numPr>
        <w:tabs>
          <w:tab w:val="clear" w:pos="1440"/>
        </w:tabs>
        <w:spacing w:line="240" w:lineRule="auto"/>
        <w:ind w:left="993"/>
        <w:rPr>
          <w:sz w:val="24"/>
          <w:szCs w:val="24"/>
        </w:rPr>
      </w:pPr>
      <w:r>
        <w:rPr>
          <w:sz w:val="24"/>
          <w:szCs w:val="24"/>
        </w:rPr>
        <w:t>У</w:t>
      </w:r>
      <w:r w:rsidRPr="00166638">
        <w:rPr>
          <w:sz w:val="24"/>
          <w:szCs w:val="24"/>
        </w:rPr>
        <w:t>становит</w:t>
      </w:r>
      <w:r>
        <w:rPr>
          <w:sz w:val="24"/>
          <w:szCs w:val="24"/>
        </w:rPr>
        <w:t>е</w:t>
      </w:r>
      <w:r w:rsidRPr="00166638">
        <w:rPr>
          <w:sz w:val="24"/>
          <w:szCs w:val="24"/>
        </w:rPr>
        <w:t xml:space="preserve"> в качестве фона </w:t>
      </w:r>
      <w:r>
        <w:rPr>
          <w:sz w:val="24"/>
          <w:szCs w:val="24"/>
        </w:rPr>
        <w:t xml:space="preserve">страницы </w:t>
      </w:r>
      <w:r w:rsidRPr="00166638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</w:t>
      </w:r>
      <w:r w:rsidRPr="008F7A54">
        <w:rPr>
          <w:rFonts w:ascii="Courier New" w:hAnsi="Courier New" w:cs="Courier New"/>
          <w:b/>
          <w:sz w:val="24"/>
          <w:szCs w:val="24"/>
        </w:rPr>
        <w:t>back.jpg</w:t>
      </w:r>
      <w:r w:rsidRPr="00166638">
        <w:rPr>
          <w:sz w:val="24"/>
          <w:szCs w:val="24"/>
        </w:rPr>
        <w:t>;</w:t>
      </w:r>
    </w:p>
    <w:p w:rsidR="00191609" w:rsidRDefault="00191609" w:rsidP="009F74C0">
      <w:pPr>
        <w:numPr>
          <w:ilvl w:val="1"/>
          <w:numId w:val="17"/>
        </w:numPr>
        <w:tabs>
          <w:tab w:val="clear" w:pos="1440"/>
        </w:tabs>
        <w:spacing w:line="240" w:lineRule="auto"/>
        <w:ind w:left="993"/>
        <w:rPr>
          <w:sz w:val="24"/>
          <w:szCs w:val="24"/>
        </w:rPr>
      </w:pPr>
      <w:r>
        <w:rPr>
          <w:sz w:val="24"/>
          <w:szCs w:val="24"/>
        </w:rPr>
        <w:t>Выберите соответствующий цвет текста.</w:t>
      </w:r>
    </w:p>
    <w:p w:rsidR="00191609" w:rsidRDefault="00191609" w:rsidP="009F74C0">
      <w:pPr>
        <w:numPr>
          <w:ilvl w:val="1"/>
          <w:numId w:val="17"/>
        </w:numPr>
        <w:tabs>
          <w:tab w:val="clear" w:pos="1440"/>
        </w:tabs>
        <w:spacing w:after="120" w:line="240" w:lineRule="auto"/>
        <w:ind w:left="993"/>
        <w:rPr>
          <w:sz w:val="24"/>
          <w:szCs w:val="24"/>
        </w:rPr>
      </w:pPr>
      <w:r>
        <w:rPr>
          <w:sz w:val="24"/>
          <w:szCs w:val="24"/>
        </w:rPr>
        <w:t xml:space="preserve">Создайте класс </w:t>
      </w:r>
      <w:proofErr w:type="spellStart"/>
      <w:r w:rsidRPr="008F7A54">
        <w:rPr>
          <w:rFonts w:ascii="Courier New" w:hAnsi="Courier New" w:cs="Courier New"/>
          <w:b/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, определите для него </w:t>
      </w:r>
      <w:r w:rsidRPr="00166638">
        <w:rPr>
          <w:sz w:val="24"/>
          <w:szCs w:val="24"/>
        </w:rPr>
        <w:t>жирны</w:t>
      </w:r>
      <w:r>
        <w:rPr>
          <w:sz w:val="24"/>
          <w:szCs w:val="24"/>
        </w:rPr>
        <w:t>й</w:t>
      </w:r>
      <w:r w:rsidRPr="00166638">
        <w:rPr>
          <w:sz w:val="24"/>
          <w:szCs w:val="24"/>
        </w:rPr>
        <w:t xml:space="preserve"> шрифт</w:t>
      </w:r>
      <w:r>
        <w:rPr>
          <w:sz w:val="24"/>
          <w:szCs w:val="24"/>
        </w:rPr>
        <w:t>, курсив и свой цвет, и выделите</w:t>
      </w:r>
      <w:r w:rsidRPr="00166638">
        <w:rPr>
          <w:sz w:val="24"/>
          <w:szCs w:val="24"/>
        </w:rPr>
        <w:t xml:space="preserve"> имена и фамилии, названия ансамблей,</w:t>
      </w:r>
      <w:r>
        <w:rPr>
          <w:sz w:val="24"/>
          <w:szCs w:val="24"/>
        </w:rPr>
        <w:t xml:space="preserve"> </w:t>
      </w:r>
      <w:r w:rsidRPr="00166638">
        <w:rPr>
          <w:sz w:val="24"/>
          <w:szCs w:val="24"/>
        </w:rPr>
        <w:t>фильмов, песен</w:t>
      </w:r>
      <w:r>
        <w:rPr>
          <w:sz w:val="24"/>
          <w:szCs w:val="24"/>
        </w:rPr>
        <w:t xml:space="preserve"> (тэг </w:t>
      </w:r>
      <w:r w:rsidRPr="008F7A54">
        <w:rPr>
          <w:rFonts w:ascii="Courier New" w:hAnsi="Courier New" w:cs="Courier New"/>
          <w:b/>
          <w:sz w:val="24"/>
          <w:szCs w:val="24"/>
        </w:rPr>
        <w:t>SPAN</w:t>
      </w:r>
      <w:r>
        <w:rPr>
          <w:sz w:val="24"/>
          <w:szCs w:val="24"/>
        </w:rPr>
        <w:t>).</w:t>
      </w:r>
    </w:p>
    <w:p w:rsidR="00191609" w:rsidRPr="008F180B" w:rsidRDefault="00191609" w:rsidP="009F74C0">
      <w:pPr>
        <w:numPr>
          <w:ilvl w:val="0"/>
          <w:numId w:val="16"/>
        </w:numPr>
        <w:tabs>
          <w:tab w:val="clear" w:pos="720"/>
        </w:tabs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Д</w:t>
      </w:r>
      <w:r w:rsidRPr="00166638">
        <w:rPr>
          <w:sz w:val="24"/>
          <w:szCs w:val="24"/>
        </w:rPr>
        <w:t>обавь</w:t>
      </w:r>
      <w:r>
        <w:rPr>
          <w:sz w:val="24"/>
          <w:szCs w:val="24"/>
        </w:rPr>
        <w:t>те</w:t>
      </w:r>
      <w:r w:rsidRPr="00166638">
        <w:rPr>
          <w:sz w:val="24"/>
          <w:szCs w:val="24"/>
        </w:rPr>
        <w:t xml:space="preserve"> </w:t>
      </w:r>
      <w:r w:rsidR="000C6AF8">
        <w:rPr>
          <w:sz w:val="24"/>
          <w:szCs w:val="24"/>
        </w:rPr>
        <w:t>на</w:t>
      </w:r>
      <w:r w:rsidRPr="00166638">
        <w:rPr>
          <w:sz w:val="24"/>
          <w:szCs w:val="24"/>
        </w:rPr>
        <w:t xml:space="preserve"> страницу рисунки, расположенные в подкаталоге </w:t>
      </w:r>
      <w:proofErr w:type="spellStart"/>
      <w:r w:rsidR="005A2770" w:rsidRPr="005A2770">
        <w:rPr>
          <w:rFonts w:ascii="Courier New" w:hAnsi="Courier New" w:cs="Courier New"/>
          <w:b/>
          <w:sz w:val="24"/>
          <w:szCs w:val="24"/>
        </w:rPr>
        <w:t>images</w:t>
      </w:r>
      <w:proofErr w:type="spellEnd"/>
      <w:r w:rsidRPr="008F7A54">
        <w:rPr>
          <w:sz w:val="24"/>
          <w:szCs w:val="24"/>
        </w:rPr>
        <w:t xml:space="preserve">. </w:t>
      </w:r>
    </w:p>
    <w:p w:rsidR="00191609" w:rsidRDefault="00191609" w:rsidP="009F74C0">
      <w:pPr>
        <w:numPr>
          <w:ilvl w:val="0"/>
          <w:numId w:val="16"/>
        </w:numPr>
        <w:tabs>
          <w:tab w:val="clear" w:pos="720"/>
        </w:tabs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У</w:t>
      </w:r>
      <w:r w:rsidRPr="00166638">
        <w:rPr>
          <w:sz w:val="24"/>
          <w:szCs w:val="24"/>
        </w:rPr>
        <w:t>становит</w:t>
      </w:r>
      <w:r>
        <w:rPr>
          <w:sz w:val="24"/>
          <w:szCs w:val="24"/>
        </w:rPr>
        <w:t>е</w:t>
      </w:r>
      <w:r w:rsidRPr="00166638">
        <w:rPr>
          <w:sz w:val="24"/>
          <w:szCs w:val="24"/>
        </w:rPr>
        <w:t xml:space="preserve"> для рисунков выравнивание</w:t>
      </w:r>
      <w:r>
        <w:rPr>
          <w:sz w:val="24"/>
          <w:szCs w:val="24"/>
        </w:rPr>
        <w:t xml:space="preserve"> (с обтеканием текстом) и</w:t>
      </w:r>
      <w:r w:rsidRPr="00166638">
        <w:rPr>
          <w:sz w:val="24"/>
          <w:szCs w:val="24"/>
        </w:rPr>
        <w:t xml:space="preserve"> всплывающие подсказки.  </w:t>
      </w:r>
      <w:r>
        <w:rPr>
          <w:sz w:val="24"/>
          <w:szCs w:val="24"/>
        </w:rPr>
        <w:t>Рисунки лучше ставить в шахматном порядке</w:t>
      </w:r>
      <w:r w:rsidRPr="00166638">
        <w:rPr>
          <w:sz w:val="24"/>
          <w:szCs w:val="24"/>
        </w:rPr>
        <w:t xml:space="preserve"> </w:t>
      </w:r>
      <w:r>
        <w:rPr>
          <w:sz w:val="24"/>
          <w:szCs w:val="24"/>
        </w:rPr>
        <w:t>(один налево, следу</w:t>
      </w:r>
      <w:r>
        <w:rPr>
          <w:sz w:val="24"/>
          <w:szCs w:val="24"/>
        </w:rPr>
        <w:t>ю</w:t>
      </w:r>
      <w:r>
        <w:rPr>
          <w:sz w:val="24"/>
          <w:szCs w:val="24"/>
        </w:rPr>
        <w:t>щий – направо и т.д.)</w:t>
      </w:r>
    </w:p>
    <w:p w:rsidR="00191609" w:rsidRPr="005A70DC" w:rsidRDefault="00191609" w:rsidP="009F74C0">
      <w:pPr>
        <w:numPr>
          <w:ilvl w:val="0"/>
          <w:numId w:val="16"/>
        </w:numPr>
        <w:tabs>
          <w:tab w:val="clear" w:pos="720"/>
        </w:tabs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С помощью стилевого файла установите для рисунков внешний от</w:t>
      </w:r>
      <w:r w:rsidRPr="00225A2A">
        <w:rPr>
          <w:sz w:val="24"/>
          <w:szCs w:val="24"/>
        </w:rPr>
        <w:t>ступ</w:t>
      </w:r>
      <w:r>
        <w:rPr>
          <w:sz w:val="24"/>
          <w:szCs w:val="24"/>
        </w:rPr>
        <w:t xml:space="preserve"> </w:t>
      </w:r>
      <w:r w:rsidRPr="007B4F57">
        <w:rPr>
          <w:sz w:val="24"/>
          <w:szCs w:val="24"/>
        </w:rPr>
        <w:br/>
      </w:r>
      <w:r>
        <w:rPr>
          <w:sz w:val="24"/>
          <w:szCs w:val="24"/>
        </w:rPr>
        <w:t>(</w:t>
      </w:r>
      <w:r w:rsidRPr="00225A2A">
        <w:rPr>
          <w:rFonts w:ascii="Courier New" w:hAnsi="Courier New" w:cs="Courier New"/>
          <w:b/>
          <w:sz w:val="24"/>
          <w:szCs w:val="24"/>
          <w:lang w:val="en-US"/>
        </w:rPr>
        <w:t>margin</w:t>
      </w:r>
      <w:r>
        <w:rPr>
          <w:sz w:val="24"/>
          <w:szCs w:val="24"/>
        </w:rPr>
        <w:t>) 10 пикселей.</w:t>
      </w:r>
    </w:p>
    <w:p w:rsidR="00867690" w:rsidRDefault="00867690" w:rsidP="00191609"/>
    <w:p w:rsidR="00867690" w:rsidRDefault="00867690" w:rsidP="00717343">
      <w:pPr>
        <w:pStyle w:val="2"/>
        <w:numPr>
          <w:ilvl w:val="2"/>
          <w:numId w:val="3"/>
        </w:numPr>
        <w:tabs>
          <w:tab w:val="left" w:pos="3402"/>
        </w:tabs>
        <w:ind w:left="0" w:firstLine="0"/>
      </w:pPr>
      <w:r>
        <w:br w:type="page"/>
      </w:r>
      <w:r>
        <w:lastRenderedPageBreak/>
        <w:br/>
      </w:r>
      <w:r w:rsidR="00A976CF">
        <w:t>Вставка звука и видео в документ</w:t>
      </w:r>
    </w:p>
    <w:p w:rsidR="003D7B28" w:rsidRPr="003D7B28" w:rsidRDefault="003D7B28" w:rsidP="006A61C5">
      <w:pPr>
        <w:numPr>
          <w:ilvl w:val="0"/>
          <w:numId w:val="7"/>
        </w:numPr>
        <w:spacing w:after="120" w:line="240" w:lineRule="auto"/>
        <w:ind w:left="567"/>
      </w:pPr>
      <w:r w:rsidRPr="003D7B28">
        <w:t xml:space="preserve">Скопируйте на свой компьютер каталог </w:t>
      </w:r>
      <w:r w:rsidRPr="003D7B28">
        <w:rPr>
          <w:rStyle w:val="af4"/>
        </w:rPr>
        <w:t>MEDIA</w:t>
      </w:r>
      <w:r w:rsidRPr="003D7B28">
        <w:t xml:space="preserve">. Откройте файл </w:t>
      </w:r>
      <w:r w:rsidRPr="003D7B28">
        <w:rPr>
          <w:rStyle w:val="af4"/>
        </w:rPr>
        <w:t>media.htm</w:t>
      </w:r>
      <w:r w:rsidRPr="003D7B28">
        <w:t xml:space="preserve"> в редакторе.  Ваша задача – научиться добавлять на ве</w:t>
      </w:r>
      <w:r>
        <w:t>б</w:t>
      </w:r>
      <w:r w:rsidRPr="003D7B28">
        <w:t xml:space="preserve">-страницу </w:t>
      </w:r>
      <w:r>
        <w:t>звуковые файлы, флэш-анимацию и в</w:t>
      </w:r>
      <w:r>
        <w:t>и</w:t>
      </w:r>
      <w:r>
        <w:t xml:space="preserve">деоролики. </w:t>
      </w:r>
      <w:r w:rsidRPr="003D7B28">
        <w:t xml:space="preserve">Для этого нужно использовать </w:t>
      </w:r>
      <w:r>
        <w:t xml:space="preserve">мультимедийные данные </w:t>
      </w:r>
      <w:r w:rsidRPr="003D7B28">
        <w:t>из подкаталог</w:t>
      </w:r>
      <w:r>
        <w:t>ов</w:t>
      </w:r>
      <w:r w:rsidRPr="003D7B28">
        <w:t xml:space="preserve"> </w:t>
      </w:r>
      <w:proofErr w:type="spellStart"/>
      <w:r w:rsidRPr="003D7B28">
        <w:rPr>
          <w:rStyle w:val="af4"/>
        </w:rPr>
        <w:t>audio</w:t>
      </w:r>
      <w:proofErr w:type="spellEnd"/>
      <w:r>
        <w:t xml:space="preserve">, </w:t>
      </w:r>
      <w:proofErr w:type="spellStart"/>
      <w:r w:rsidRPr="003D7B28">
        <w:rPr>
          <w:rStyle w:val="af4"/>
        </w:rPr>
        <w:t>flash</w:t>
      </w:r>
      <w:proofErr w:type="spellEnd"/>
      <w:r w:rsidRPr="003D7B28">
        <w:t xml:space="preserve"> и </w:t>
      </w:r>
      <w:proofErr w:type="spellStart"/>
      <w:r w:rsidRPr="003D7B28">
        <w:rPr>
          <w:rStyle w:val="af4"/>
        </w:rPr>
        <w:t>video</w:t>
      </w:r>
      <w:proofErr w:type="spellEnd"/>
      <w:r w:rsidRPr="003D7B28">
        <w:t>.</w:t>
      </w:r>
      <w:r w:rsidR="00404BD8">
        <w:t xml:space="preserve"> Места вставки </w:t>
      </w:r>
      <w:proofErr w:type="spellStart"/>
      <w:r w:rsidR="00404BD8">
        <w:t>медиафайлов</w:t>
      </w:r>
      <w:proofErr w:type="spellEnd"/>
      <w:r w:rsidR="00404BD8">
        <w:t xml:space="preserve"> вы легко определите из текста файла </w:t>
      </w:r>
      <w:r w:rsidR="00404BD8" w:rsidRPr="00404BD8">
        <w:rPr>
          <w:rStyle w:val="af4"/>
        </w:rPr>
        <w:t>media.htm</w:t>
      </w:r>
      <w:r w:rsidR="00404BD8">
        <w:t>.</w:t>
      </w:r>
    </w:p>
    <w:p w:rsidR="00060659" w:rsidRPr="006A61C5" w:rsidRDefault="006A61C5" w:rsidP="00060659">
      <w:pPr>
        <w:numPr>
          <w:ilvl w:val="0"/>
          <w:numId w:val="7"/>
        </w:numPr>
        <w:spacing w:after="120" w:line="240" w:lineRule="auto"/>
        <w:ind w:left="567"/>
      </w:pPr>
      <w:r>
        <w:t xml:space="preserve">Добавьте на веб-страницу звуковой файл </w:t>
      </w:r>
      <w:r w:rsidRPr="006A61C5">
        <w:rPr>
          <w:rStyle w:val="af4"/>
        </w:rPr>
        <w:t>hcopter.wav</w:t>
      </w:r>
      <w:r>
        <w:t xml:space="preserve"> из каталога </w:t>
      </w:r>
      <w:proofErr w:type="spellStart"/>
      <w:r w:rsidRPr="006A61C5">
        <w:rPr>
          <w:rStyle w:val="af4"/>
        </w:rPr>
        <w:t>audio</w:t>
      </w:r>
      <w:proofErr w:type="spellEnd"/>
      <w:r w:rsidRPr="006A61C5">
        <w:t xml:space="preserve"> (</w:t>
      </w:r>
      <w:r>
        <w:t>шум вертол</w:t>
      </w:r>
      <w:r>
        <w:t>ё</w:t>
      </w:r>
      <w:r>
        <w:t>та</w:t>
      </w:r>
      <w:r w:rsidRPr="006A61C5">
        <w:t>).</w:t>
      </w:r>
      <w:r>
        <w:t xml:space="preserve"> Используйте тэг </w:t>
      </w:r>
      <w:proofErr w:type="spellStart"/>
      <w:r w:rsidRPr="006A61C5">
        <w:rPr>
          <w:rStyle w:val="af4"/>
        </w:rPr>
        <w:t>embed</w:t>
      </w:r>
      <w:proofErr w:type="spellEnd"/>
      <w:r w:rsidR="00060659">
        <w:t>, отключите автозапуск проигрывания, установите ширину прои</w:t>
      </w:r>
      <w:r w:rsidR="00060659">
        <w:t>г</w:t>
      </w:r>
      <w:r w:rsidR="00060659">
        <w:t>рывателя 300 пикселей и высоту 20 п</w:t>
      </w:r>
      <w:r w:rsidR="0099362B">
        <w:t>и</w:t>
      </w:r>
      <w:r w:rsidR="00060659">
        <w:t>кселей.</w:t>
      </w:r>
    </w:p>
    <w:p w:rsidR="004329D5" w:rsidRDefault="004329D5" w:rsidP="004329D5">
      <w:pPr>
        <w:numPr>
          <w:ilvl w:val="0"/>
          <w:numId w:val="7"/>
        </w:numPr>
        <w:spacing w:after="120" w:line="240" w:lineRule="auto"/>
        <w:ind w:left="567"/>
      </w:pPr>
      <w:r>
        <w:t xml:space="preserve">Добавьте на веб-страницу звуковой файл </w:t>
      </w:r>
      <w:r>
        <w:rPr>
          <w:rStyle w:val="af4"/>
          <w:lang w:val="en-US"/>
        </w:rPr>
        <w:t>nature</w:t>
      </w:r>
      <w:r w:rsidRPr="006A61C5">
        <w:rPr>
          <w:rStyle w:val="af4"/>
        </w:rPr>
        <w:t>.</w:t>
      </w:r>
      <w:proofErr w:type="spellStart"/>
      <w:r>
        <w:rPr>
          <w:rStyle w:val="af4"/>
          <w:lang w:val="en-US"/>
        </w:rPr>
        <w:t>mp</w:t>
      </w:r>
      <w:proofErr w:type="spellEnd"/>
      <w:r w:rsidRPr="004329D5">
        <w:rPr>
          <w:rStyle w:val="af4"/>
        </w:rPr>
        <w:t>3</w:t>
      </w:r>
      <w:r>
        <w:t xml:space="preserve"> из каталога </w:t>
      </w:r>
      <w:proofErr w:type="spellStart"/>
      <w:r w:rsidRPr="006A61C5">
        <w:rPr>
          <w:rStyle w:val="af4"/>
        </w:rPr>
        <w:t>audio</w:t>
      </w:r>
      <w:proofErr w:type="spellEnd"/>
      <w:r w:rsidRPr="006A61C5">
        <w:t xml:space="preserve"> (</w:t>
      </w:r>
      <w:r>
        <w:t>звуки природы</w:t>
      </w:r>
      <w:r w:rsidRPr="006A61C5">
        <w:t>).</w:t>
      </w:r>
      <w:r>
        <w:t xml:space="preserve"> Используйте тэг </w:t>
      </w:r>
      <w:proofErr w:type="spellStart"/>
      <w:r w:rsidRPr="006A61C5">
        <w:rPr>
          <w:rStyle w:val="af4"/>
        </w:rPr>
        <w:t>embed</w:t>
      </w:r>
      <w:proofErr w:type="spellEnd"/>
      <w:r>
        <w:t>, укажите те же атрибуты, что и в предыдущем случае.</w:t>
      </w:r>
    </w:p>
    <w:p w:rsidR="00195795" w:rsidRPr="00195795" w:rsidRDefault="00195795" w:rsidP="00195795">
      <w:pPr>
        <w:numPr>
          <w:ilvl w:val="0"/>
          <w:numId w:val="7"/>
        </w:numPr>
        <w:spacing w:after="120" w:line="240" w:lineRule="auto"/>
        <w:ind w:left="567"/>
      </w:pPr>
      <w:r>
        <w:t xml:space="preserve">Добавьте на веб-страницу звуковой файл </w:t>
      </w:r>
      <w:r>
        <w:rPr>
          <w:rStyle w:val="af4"/>
          <w:lang w:val="en-US"/>
        </w:rPr>
        <w:t>nature</w:t>
      </w:r>
      <w:r w:rsidRPr="006A61C5">
        <w:rPr>
          <w:rStyle w:val="af4"/>
        </w:rPr>
        <w:t>.</w:t>
      </w:r>
      <w:proofErr w:type="spellStart"/>
      <w:r>
        <w:rPr>
          <w:rStyle w:val="af4"/>
          <w:lang w:val="en-US"/>
        </w:rPr>
        <w:t>ogg</w:t>
      </w:r>
      <w:proofErr w:type="spellEnd"/>
      <w:r>
        <w:t xml:space="preserve"> из каталога </w:t>
      </w:r>
      <w:proofErr w:type="spellStart"/>
      <w:r w:rsidRPr="006A61C5">
        <w:rPr>
          <w:rStyle w:val="af4"/>
        </w:rPr>
        <w:t>audio</w:t>
      </w:r>
      <w:proofErr w:type="spellEnd"/>
      <w:r w:rsidRPr="006A61C5">
        <w:t xml:space="preserve"> (</w:t>
      </w:r>
      <w:r>
        <w:t>звуки природы</w:t>
      </w:r>
      <w:r w:rsidRPr="006A61C5">
        <w:t>).</w:t>
      </w:r>
      <w:r>
        <w:t xml:space="preserve"> Используйте тэг </w:t>
      </w:r>
      <w:r>
        <w:rPr>
          <w:rStyle w:val="af4"/>
          <w:lang w:val="en-US"/>
        </w:rPr>
        <w:t>audio</w:t>
      </w:r>
      <w:r>
        <w:t xml:space="preserve">, укажите </w:t>
      </w:r>
      <w:r w:rsidR="00060659">
        <w:t xml:space="preserve">его </w:t>
      </w:r>
      <w:r>
        <w:t>атрибуты</w:t>
      </w:r>
      <w:r w:rsidRPr="00195795">
        <w:t>:</w:t>
      </w:r>
    </w:p>
    <w:p w:rsidR="00195795" w:rsidRDefault="00195795" w:rsidP="00195795">
      <w:pPr>
        <w:spacing w:line="240" w:lineRule="auto"/>
        <w:ind w:left="709" w:firstLine="0"/>
      </w:pPr>
      <w:proofErr w:type="spellStart"/>
      <w:proofErr w:type="gramStart"/>
      <w:r>
        <w:rPr>
          <w:rStyle w:val="af4"/>
          <w:lang w:val="en-US"/>
        </w:rPr>
        <w:t>src</w:t>
      </w:r>
      <w:proofErr w:type="spellEnd"/>
      <w:proofErr w:type="gramEnd"/>
      <w:r w:rsidRPr="006A61C5">
        <w:rPr>
          <w:rStyle w:val="af4"/>
        </w:rPr>
        <w:t>="</w:t>
      </w:r>
      <w:r>
        <w:rPr>
          <w:rStyle w:val="af4"/>
        </w:rPr>
        <w:t>адрес файла</w:t>
      </w:r>
      <w:r w:rsidRPr="006A61C5">
        <w:rPr>
          <w:rStyle w:val="af4"/>
        </w:rPr>
        <w:t>"</w:t>
      </w:r>
      <w:r w:rsidRPr="006A61C5">
        <w:tab/>
      </w:r>
      <w:r>
        <w:t>ссылка на файл-источник</w:t>
      </w:r>
    </w:p>
    <w:p w:rsidR="00195795" w:rsidRDefault="00195795" w:rsidP="00195795">
      <w:pPr>
        <w:spacing w:line="240" w:lineRule="auto"/>
        <w:ind w:left="709" w:firstLine="0"/>
      </w:pPr>
      <w:proofErr w:type="gramStart"/>
      <w:r>
        <w:rPr>
          <w:rStyle w:val="af4"/>
          <w:lang w:val="en-US"/>
        </w:rPr>
        <w:t>controls</w:t>
      </w:r>
      <w:proofErr w:type="gramEnd"/>
      <w:r w:rsidRPr="006A61C5">
        <w:rPr>
          <w:rStyle w:val="af4"/>
        </w:rPr>
        <w:t>="</w:t>
      </w:r>
      <w:r>
        <w:rPr>
          <w:rStyle w:val="af4"/>
          <w:lang w:val="en-US"/>
        </w:rPr>
        <w:t>controls</w:t>
      </w:r>
      <w:r w:rsidRPr="006A61C5">
        <w:rPr>
          <w:rStyle w:val="af4"/>
        </w:rPr>
        <w:t>"</w:t>
      </w:r>
      <w:r w:rsidRPr="00195795">
        <w:tab/>
      </w:r>
      <w:r>
        <w:t>показывать элементы управления</w:t>
      </w:r>
    </w:p>
    <w:p w:rsidR="00195795" w:rsidRDefault="00195795" w:rsidP="00195795">
      <w:pPr>
        <w:spacing w:line="240" w:lineRule="auto"/>
        <w:ind w:left="709" w:firstLine="0"/>
      </w:pPr>
      <w:proofErr w:type="spellStart"/>
      <w:r w:rsidRPr="006A61C5">
        <w:rPr>
          <w:rStyle w:val="af4"/>
        </w:rPr>
        <w:t>width</w:t>
      </w:r>
      <w:proofErr w:type="spellEnd"/>
      <w:r w:rsidRPr="006A61C5">
        <w:rPr>
          <w:rStyle w:val="af4"/>
        </w:rPr>
        <w:t>="300"</w:t>
      </w:r>
      <w:r w:rsidRPr="00195795">
        <w:tab/>
      </w:r>
      <w:r w:rsidRPr="00195795">
        <w:tab/>
      </w:r>
      <w:r>
        <w:t>ширина проигрывателя в пикселях</w:t>
      </w:r>
    </w:p>
    <w:p w:rsidR="00195795" w:rsidRPr="006A61C5" w:rsidRDefault="00195795" w:rsidP="00195795">
      <w:pPr>
        <w:spacing w:after="120" w:line="240" w:lineRule="auto"/>
        <w:ind w:left="709" w:firstLine="0"/>
      </w:pPr>
      <w:proofErr w:type="spellStart"/>
      <w:r w:rsidRPr="006A61C5">
        <w:rPr>
          <w:rStyle w:val="af4"/>
        </w:rPr>
        <w:t>height</w:t>
      </w:r>
      <w:proofErr w:type="spellEnd"/>
      <w:r w:rsidRPr="006A61C5">
        <w:rPr>
          <w:rStyle w:val="af4"/>
        </w:rPr>
        <w:t>="</w:t>
      </w:r>
      <w:r w:rsidR="0011792B">
        <w:rPr>
          <w:rStyle w:val="af4"/>
        </w:rPr>
        <w:t>2</w:t>
      </w:r>
      <w:r w:rsidRPr="006A61C5">
        <w:rPr>
          <w:rStyle w:val="af4"/>
        </w:rPr>
        <w:t>0"</w:t>
      </w:r>
      <w:r w:rsidRPr="006A61C5">
        <w:tab/>
      </w:r>
      <w:r w:rsidRPr="006A61C5">
        <w:tab/>
      </w:r>
      <w:r>
        <w:t>высота проигрывателя в пикселях</w:t>
      </w:r>
    </w:p>
    <w:p w:rsidR="00195795" w:rsidRDefault="00195795" w:rsidP="00195795">
      <w:pPr>
        <w:spacing w:after="120" w:line="240" w:lineRule="auto"/>
      </w:pPr>
      <w:r>
        <w:t xml:space="preserve">Откройте веб-страницу в браузере и выясните, поддерживает ли ваш браузер тэг </w:t>
      </w:r>
      <w:proofErr w:type="spellStart"/>
      <w:r w:rsidRPr="00195795">
        <w:rPr>
          <w:rStyle w:val="af4"/>
        </w:rPr>
        <w:t>audio</w:t>
      </w:r>
      <w:proofErr w:type="spellEnd"/>
      <w:r>
        <w:t>.</w:t>
      </w:r>
    </w:p>
    <w:p w:rsidR="00FF7304" w:rsidRDefault="00FF7304" w:rsidP="00FF7304">
      <w:pPr>
        <w:pStyle w:val="af2"/>
        <w:spacing w:after="0"/>
        <w:ind w:left="567"/>
        <w:jc w:val="left"/>
      </w:pPr>
      <w:r>
        <w:rPr>
          <w:i/>
        </w:rPr>
        <w:t>Ответ</w:t>
      </w:r>
      <w:r>
        <w:t>:</w:t>
      </w:r>
    </w:p>
    <w:p w:rsidR="00FF7304" w:rsidRDefault="00FF7304" w:rsidP="00FF7304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ind w:left="851"/>
        <w:jc w:val="left"/>
        <w:rPr>
          <w:rStyle w:val="af4"/>
          <w:b w:val="0"/>
          <w:i/>
        </w:rPr>
      </w:pPr>
    </w:p>
    <w:p w:rsidR="00195795" w:rsidRDefault="00E01325" w:rsidP="00195795">
      <w:pPr>
        <w:numPr>
          <w:ilvl w:val="0"/>
          <w:numId w:val="7"/>
        </w:numPr>
        <w:spacing w:after="120" w:line="240" w:lineRule="auto"/>
        <w:ind w:left="567"/>
      </w:pPr>
      <w:r>
        <w:t xml:space="preserve">С помощью </w:t>
      </w:r>
      <w:proofErr w:type="gramStart"/>
      <w:r>
        <w:t>тэге</w:t>
      </w:r>
      <w:proofErr w:type="gramEnd"/>
      <w:r>
        <w:t xml:space="preserve"> </w:t>
      </w:r>
      <w:proofErr w:type="spellStart"/>
      <w:r w:rsidRPr="00E01325">
        <w:rPr>
          <w:rStyle w:val="af4"/>
        </w:rPr>
        <w:t>embed</w:t>
      </w:r>
      <w:proofErr w:type="spellEnd"/>
      <w:r>
        <w:t xml:space="preserve"> добавьте на страницу флэш-ролик </w:t>
      </w:r>
      <w:r w:rsidRPr="00E01325">
        <w:rPr>
          <w:rStyle w:val="af4"/>
        </w:rPr>
        <w:t>cube.swf</w:t>
      </w:r>
      <w:r w:rsidRPr="00E01325">
        <w:t xml:space="preserve"> (</w:t>
      </w:r>
      <w:r>
        <w:t>вращающийся кубик</w:t>
      </w:r>
      <w:r w:rsidRPr="00E01325">
        <w:t>)</w:t>
      </w:r>
      <w:r>
        <w:t xml:space="preserve"> из каталога </w:t>
      </w:r>
      <w:proofErr w:type="spellStart"/>
      <w:r w:rsidRPr="00E01325">
        <w:rPr>
          <w:rStyle w:val="af4"/>
        </w:rPr>
        <w:t>flash</w:t>
      </w:r>
      <w:proofErr w:type="spellEnd"/>
      <w:r w:rsidRPr="00E01325">
        <w:t xml:space="preserve">. </w:t>
      </w:r>
      <w:r>
        <w:t>Установите размеры 257 на 200 пикселей.</w:t>
      </w:r>
    </w:p>
    <w:p w:rsidR="00E01325" w:rsidRDefault="00E01325" w:rsidP="00E01325">
      <w:pPr>
        <w:numPr>
          <w:ilvl w:val="0"/>
          <w:numId w:val="7"/>
        </w:numPr>
        <w:spacing w:after="120" w:line="240" w:lineRule="auto"/>
        <w:ind w:left="567"/>
      </w:pPr>
      <w:r>
        <w:t xml:space="preserve">С помощью </w:t>
      </w:r>
      <w:proofErr w:type="gramStart"/>
      <w:r>
        <w:t>тэге</w:t>
      </w:r>
      <w:proofErr w:type="gramEnd"/>
      <w:r>
        <w:t xml:space="preserve"> </w:t>
      </w:r>
      <w:proofErr w:type="spellStart"/>
      <w:r w:rsidRPr="00E01325">
        <w:rPr>
          <w:rStyle w:val="af4"/>
        </w:rPr>
        <w:t>embed</w:t>
      </w:r>
      <w:proofErr w:type="spellEnd"/>
      <w:r>
        <w:t xml:space="preserve"> добавьте на страницу флэш-ролик </w:t>
      </w:r>
      <w:proofErr w:type="spellStart"/>
      <w:r>
        <w:rPr>
          <w:rStyle w:val="af4"/>
          <w:lang w:val="en-US"/>
        </w:rPr>
        <w:t>lightbot</w:t>
      </w:r>
      <w:proofErr w:type="spellEnd"/>
      <w:r w:rsidRPr="00E01325">
        <w:rPr>
          <w:rStyle w:val="af4"/>
        </w:rPr>
        <w:t>.</w:t>
      </w:r>
      <w:proofErr w:type="spellStart"/>
      <w:r w:rsidRPr="00E01325">
        <w:rPr>
          <w:rStyle w:val="af4"/>
        </w:rPr>
        <w:t>swf</w:t>
      </w:r>
      <w:proofErr w:type="spellEnd"/>
      <w:r w:rsidRPr="00E01325">
        <w:t xml:space="preserve"> (</w:t>
      </w:r>
      <w:r>
        <w:t xml:space="preserve">игра </w:t>
      </w:r>
      <w:proofErr w:type="spellStart"/>
      <w:r>
        <w:rPr>
          <w:i/>
          <w:lang w:val="en-US"/>
        </w:rPr>
        <w:t>Lightbot</w:t>
      </w:r>
      <w:proofErr w:type="spellEnd"/>
      <w:r w:rsidRPr="00E01325">
        <w:t>)</w:t>
      </w:r>
      <w:r>
        <w:t xml:space="preserve"> из каталога </w:t>
      </w:r>
      <w:proofErr w:type="spellStart"/>
      <w:r w:rsidRPr="00E01325">
        <w:rPr>
          <w:rStyle w:val="af4"/>
        </w:rPr>
        <w:t>flash</w:t>
      </w:r>
      <w:proofErr w:type="spellEnd"/>
      <w:r w:rsidRPr="00E01325">
        <w:t xml:space="preserve">. </w:t>
      </w:r>
      <w:r>
        <w:t xml:space="preserve">Установите размеры </w:t>
      </w:r>
      <w:r w:rsidRPr="00E01325">
        <w:t>640</w:t>
      </w:r>
      <w:r>
        <w:t xml:space="preserve"> на </w:t>
      </w:r>
      <w:r w:rsidRPr="00E01325">
        <w:t>48</w:t>
      </w:r>
      <w:r>
        <w:t>0 пикселей.</w:t>
      </w:r>
      <w:r w:rsidRPr="00E01325">
        <w:t xml:space="preserve"> </w:t>
      </w:r>
      <w:r>
        <w:t>Откройте веб-страницу в брауз</w:t>
      </w:r>
      <w:r>
        <w:t>е</w:t>
      </w:r>
      <w:r>
        <w:t>ре и</w:t>
      </w:r>
      <w:r w:rsidRPr="00E01325">
        <w:t xml:space="preserve"> </w:t>
      </w:r>
      <w:r>
        <w:t>посмотрите, как работает флэш-анимация.</w:t>
      </w:r>
    </w:p>
    <w:p w:rsidR="006A61C5" w:rsidRDefault="00E01325" w:rsidP="006A61C5">
      <w:pPr>
        <w:numPr>
          <w:ilvl w:val="0"/>
          <w:numId w:val="7"/>
        </w:numPr>
        <w:spacing w:after="120" w:line="240" w:lineRule="auto"/>
        <w:ind w:left="567"/>
      </w:pPr>
      <w:r>
        <w:t xml:space="preserve">Зайдите на сервис </w:t>
      </w:r>
      <w:r w:rsidRPr="00E01325">
        <w:rPr>
          <w:rStyle w:val="af4"/>
        </w:rPr>
        <w:t>youtube.com</w:t>
      </w:r>
      <w:r>
        <w:t>, с помощью поиска по сайту найдите ролик по теме «</w:t>
      </w:r>
      <w:r>
        <w:rPr>
          <w:lang w:val="en-US"/>
        </w:rPr>
        <w:t>HTML</w:t>
      </w:r>
      <w:r w:rsidRPr="00E01325">
        <w:t>5</w:t>
      </w:r>
      <w:r>
        <w:t>» и вставьте на веб-страницу. Для этого нужно щелкнуть по кнопке</w:t>
      </w:r>
      <w:proofErr w:type="gramStart"/>
      <w:r>
        <w:t xml:space="preserve"> </w:t>
      </w:r>
      <w:r>
        <w:rPr>
          <w:i/>
        </w:rPr>
        <w:t>П</w:t>
      </w:r>
      <w:proofErr w:type="gramEnd"/>
      <w:r>
        <w:rPr>
          <w:i/>
        </w:rPr>
        <w:t>оделиться</w:t>
      </w:r>
      <w:r>
        <w:t xml:space="preserve"> под роликом, затем – по строчке </w:t>
      </w:r>
      <w:r>
        <w:rPr>
          <w:i/>
          <w:lang w:val="en-US"/>
        </w:rPr>
        <w:t>HTML</w:t>
      </w:r>
      <w:r w:rsidRPr="00E01325">
        <w:rPr>
          <w:i/>
        </w:rPr>
        <w:t>-код</w:t>
      </w:r>
      <w:r>
        <w:t>. После этого остается просто скопировать код, п</w:t>
      </w:r>
      <w:r>
        <w:t>о</w:t>
      </w:r>
      <w:r>
        <w:t xml:space="preserve">явившийся в текстовом окне, </w:t>
      </w:r>
      <w:r w:rsidR="004B42DC">
        <w:t>н</w:t>
      </w:r>
      <w:r>
        <w:t>а веб-страницу.</w:t>
      </w:r>
    </w:p>
    <w:p w:rsidR="00BB5D7B" w:rsidRDefault="00BB5D7B" w:rsidP="00BB5D7B">
      <w:pPr>
        <w:numPr>
          <w:ilvl w:val="0"/>
          <w:numId w:val="7"/>
        </w:numPr>
        <w:spacing w:after="120" w:line="240" w:lineRule="auto"/>
        <w:ind w:left="567"/>
      </w:pPr>
      <w:r>
        <w:t xml:space="preserve">С помощью тэга </w:t>
      </w:r>
      <w:proofErr w:type="spellStart"/>
      <w:r w:rsidRPr="00BB5D7B">
        <w:rPr>
          <w:rStyle w:val="af4"/>
        </w:rPr>
        <w:t>video</w:t>
      </w:r>
      <w:proofErr w:type="spellEnd"/>
      <w:r>
        <w:t xml:space="preserve"> добавьте на страницу видеофайл </w:t>
      </w:r>
      <w:r w:rsidRPr="00BB5D7B">
        <w:rPr>
          <w:rStyle w:val="af4"/>
        </w:rPr>
        <w:t>finish.mp4</w:t>
      </w:r>
      <w:r w:rsidRPr="00BB5D7B">
        <w:t xml:space="preserve"> из каталога </w:t>
      </w:r>
      <w:proofErr w:type="spellStart"/>
      <w:r w:rsidRPr="00BB5D7B">
        <w:rPr>
          <w:rStyle w:val="af4"/>
        </w:rPr>
        <w:t>video</w:t>
      </w:r>
      <w:proofErr w:type="spellEnd"/>
      <w:r>
        <w:t xml:space="preserve"> следующим образом:</w:t>
      </w:r>
    </w:p>
    <w:p w:rsidR="00BB5D7B" w:rsidRPr="00BB5D7B" w:rsidRDefault="00BB5D7B" w:rsidP="00BB5D7B">
      <w:pPr>
        <w:spacing w:line="240" w:lineRule="auto"/>
        <w:ind w:left="709" w:firstLine="0"/>
        <w:rPr>
          <w:rStyle w:val="af4"/>
          <w:lang w:val="en-US"/>
        </w:rPr>
      </w:pPr>
      <w:r w:rsidRPr="00BB5D7B">
        <w:rPr>
          <w:rStyle w:val="af4"/>
          <w:lang w:val="en-US"/>
        </w:rPr>
        <w:t>&lt;video width="</w:t>
      </w:r>
      <w:r>
        <w:rPr>
          <w:rStyle w:val="af4"/>
        </w:rPr>
        <w:t>ширина</w:t>
      </w:r>
      <w:r w:rsidRPr="00BB5D7B">
        <w:rPr>
          <w:rStyle w:val="af4"/>
          <w:lang w:val="en-US"/>
        </w:rPr>
        <w:t>" height="</w:t>
      </w:r>
      <w:r>
        <w:rPr>
          <w:rStyle w:val="af4"/>
        </w:rPr>
        <w:t>высота</w:t>
      </w:r>
      <w:r w:rsidRPr="00BB5D7B">
        <w:rPr>
          <w:rStyle w:val="af4"/>
          <w:lang w:val="en-US"/>
        </w:rPr>
        <w:t>" controls="controls"&gt;</w:t>
      </w:r>
    </w:p>
    <w:p w:rsidR="00BB5D7B" w:rsidRDefault="00BB5D7B" w:rsidP="00BB5D7B">
      <w:pPr>
        <w:spacing w:line="240" w:lineRule="auto"/>
        <w:ind w:left="709" w:firstLine="0"/>
        <w:rPr>
          <w:rStyle w:val="af4"/>
          <w:lang w:val="en-US"/>
        </w:rPr>
      </w:pPr>
      <w:r>
        <w:rPr>
          <w:rStyle w:val="af4"/>
          <w:lang w:val="en-US"/>
        </w:rPr>
        <w:t>&lt;source</w:t>
      </w:r>
      <w:r w:rsidRPr="00BB5D7B">
        <w:rPr>
          <w:rStyle w:val="af4"/>
          <w:lang w:val="en-US"/>
        </w:rPr>
        <w:t xml:space="preserve"> </w:t>
      </w:r>
      <w:proofErr w:type="spellStart"/>
      <w:r w:rsidRPr="00BB5D7B">
        <w:rPr>
          <w:rStyle w:val="af4"/>
          <w:lang w:val="en-US"/>
        </w:rPr>
        <w:t>src</w:t>
      </w:r>
      <w:proofErr w:type="spellEnd"/>
      <w:r w:rsidRPr="00BB5D7B">
        <w:rPr>
          <w:rStyle w:val="af4"/>
          <w:lang w:val="en-US"/>
        </w:rPr>
        <w:t>="</w:t>
      </w:r>
      <w:r w:rsidRPr="00BB5D7B">
        <w:rPr>
          <w:rStyle w:val="af4"/>
          <w:i/>
        </w:rPr>
        <w:t>адрес</w:t>
      </w:r>
      <w:r w:rsidRPr="00BB5D7B">
        <w:rPr>
          <w:rStyle w:val="af4"/>
          <w:i/>
          <w:lang w:val="en-US"/>
        </w:rPr>
        <w:t xml:space="preserve"> </w:t>
      </w:r>
      <w:r w:rsidRPr="00BB5D7B">
        <w:rPr>
          <w:rStyle w:val="af4"/>
          <w:i/>
        </w:rPr>
        <w:t>файла</w:t>
      </w:r>
      <w:r w:rsidRPr="00BB5D7B">
        <w:rPr>
          <w:rStyle w:val="af4"/>
          <w:lang w:val="en-US"/>
        </w:rPr>
        <w:t xml:space="preserve">" </w:t>
      </w:r>
    </w:p>
    <w:p w:rsidR="00BB5D7B" w:rsidRPr="00BB5D7B" w:rsidRDefault="00BB5D7B" w:rsidP="00BB5D7B">
      <w:pPr>
        <w:spacing w:line="240" w:lineRule="auto"/>
        <w:ind w:left="709" w:firstLine="0"/>
        <w:rPr>
          <w:rStyle w:val="af4"/>
          <w:lang w:val="en-US"/>
        </w:rPr>
      </w:pPr>
      <w:r>
        <w:rPr>
          <w:rStyle w:val="af4"/>
          <w:lang w:val="en-US"/>
        </w:rPr>
        <w:t xml:space="preserve">        </w:t>
      </w:r>
      <w:proofErr w:type="gramStart"/>
      <w:r w:rsidRPr="00BB5D7B">
        <w:rPr>
          <w:rStyle w:val="af4"/>
          <w:lang w:val="en-US"/>
        </w:rPr>
        <w:t>type</w:t>
      </w:r>
      <w:proofErr w:type="gramEnd"/>
      <w:r w:rsidRPr="00BB5D7B">
        <w:rPr>
          <w:rStyle w:val="af4"/>
          <w:lang w:val="en-US"/>
        </w:rPr>
        <w:t>='video/mp4;</w:t>
      </w:r>
      <w:r>
        <w:rPr>
          <w:rStyle w:val="af4"/>
          <w:lang w:val="en-US"/>
        </w:rPr>
        <w:t xml:space="preserve"> </w:t>
      </w:r>
      <w:r w:rsidRPr="00BB5D7B">
        <w:rPr>
          <w:rStyle w:val="af4"/>
          <w:lang w:val="en-US"/>
        </w:rPr>
        <w:t>codecs="avc1.42E01E, mp4a.40.2"'&gt;</w:t>
      </w:r>
    </w:p>
    <w:p w:rsidR="00BB5D7B" w:rsidRPr="00BB5D7B" w:rsidRDefault="00BB5D7B" w:rsidP="00BB5D7B">
      <w:pPr>
        <w:spacing w:after="120" w:line="240" w:lineRule="auto"/>
        <w:ind w:left="709" w:firstLine="0"/>
        <w:rPr>
          <w:rStyle w:val="af4"/>
        </w:rPr>
      </w:pPr>
      <w:r w:rsidRPr="00BB5D7B">
        <w:rPr>
          <w:rStyle w:val="af4"/>
        </w:rPr>
        <w:t>&lt;/</w:t>
      </w:r>
      <w:r w:rsidRPr="00BB5D7B">
        <w:rPr>
          <w:rStyle w:val="af4"/>
          <w:lang w:val="en-US"/>
        </w:rPr>
        <w:t>video</w:t>
      </w:r>
      <w:r w:rsidRPr="00BB5D7B">
        <w:rPr>
          <w:rStyle w:val="af4"/>
        </w:rPr>
        <w:t>&gt;</w:t>
      </w:r>
    </w:p>
    <w:p w:rsidR="00BB5D7B" w:rsidRDefault="00BB5D7B" w:rsidP="00BB5D7B">
      <w:pPr>
        <w:spacing w:after="120" w:line="240" w:lineRule="auto"/>
        <w:ind w:left="567" w:firstLine="0"/>
      </w:pPr>
      <w:r>
        <w:t>Установите размеры окна 320 на 240 пикселей.</w:t>
      </w:r>
    </w:p>
    <w:p w:rsidR="00BB5D7B" w:rsidRDefault="00BB5D7B" w:rsidP="00BB5D7B">
      <w:pPr>
        <w:numPr>
          <w:ilvl w:val="0"/>
          <w:numId w:val="7"/>
        </w:numPr>
        <w:spacing w:after="120" w:line="240" w:lineRule="auto"/>
        <w:ind w:left="567"/>
      </w:pPr>
      <w:r>
        <w:t xml:space="preserve">С помощью тэга </w:t>
      </w:r>
      <w:proofErr w:type="spellStart"/>
      <w:r w:rsidRPr="00BB5D7B">
        <w:rPr>
          <w:rStyle w:val="af4"/>
        </w:rPr>
        <w:t>video</w:t>
      </w:r>
      <w:proofErr w:type="spellEnd"/>
      <w:r>
        <w:t xml:space="preserve"> добавьте видеофайл </w:t>
      </w:r>
      <w:proofErr w:type="spellStart"/>
      <w:r w:rsidRPr="00BB5D7B">
        <w:rPr>
          <w:rStyle w:val="af4"/>
        </w:rPr>
        <w:t>finish</w:t>
      </w:r>
      <w:proofErr w:type="spellEnd"/>
      <w:r w:rsidRPr="00BB5D7B">
        <w:rPr>
          <w:rStyle w:val="af4"/>
        </w:rPr>
        <w:t>.</w:t>
      </w:r>
      <w:proofErr w:type="spellStart"/>
      <w:r>
        <w:rPr>
          <w:rStyle w:val="af4"/>
          <w:lang w:val="en-US"/>
        </w:rPr>
        <w:t>webm</w:t>
      </w:r>
      <w:proofErr w:type="spellEnd"/>
      <w:r w:rsidRPr="00BB5D7B">
        <w:t xml:space="preserve"> из каталога </w:t>
      </w:r>
      <w:proofErr w:type="spellStart"/>
      <w:r w:rsidRPr="00BB5D7B">
        <w:rPr>
          <w:rStyle w:val="af4"/>
        </w:rPr>
        <w:t>video</w:t>
      </w:r>
      <w:proofErr w:type="spellEnd"/>
      <w:r>
        <w:t xml:space="preserve"> следующим образом:</w:t>
      </w:r>
    </w:p>
    <w:p w:rsidR="00BB5D7B" w:rsidRPr="00BB5D7B" w:rsidRDefault="00BB5D7B" w:rsidP="00BB5D7B">
      <w:pPr>
        <w:spacing w:line="240" w:lineRule="auto"/>
        <w:ind w:left="709" w:firstLine="0"/>
        <w:rPr>
          <w:rStyle w:val="af4"/>
          <w:lang w:val="en-US"/>
        </w:rPr>
      </w:pPr>
      <w:r w:rsidRPr="00BB5D7B">
        <w:rPr>
          <w:rStyle w:val="af4"/>
          <w:lang w:val="en-US"/>
        </w:rPr>
        <w:t>&lt;video width="</w:t>
      </w:r>
      <w:r>
        <w:rPr>
          <w:rStyle w:val="af4"/>
        </w:rPr>
        <w:t>ширина</w:t>
      </w:r>
      <w:r w:rsidRPr="00BB5D7B">
        <w:rPr>
          <w:rStyle w:val="af4"/>
          <w:lang w:val="en-US"/>
        </w:rPr>
        <w:t>" height="</w:t>
      </w:r>
      <w:r>
        <w:rPr>
          <w:rStyle w:val="af4"/>
        </w:rPr>
        <w:t>высота</w:t>
      </w:r>
      <w:r w:rsidRPr="00BB5D7B">
        <w:rPr>
          <w:rStyle w:val="af4"/>
          <w:lang w:val="en-US"/>
        </w:rPr>
        <w:t>" controls="controls"&gt;</w:t>
      </w:r>
    </w:p>
    <w:p w:rsidR="00BB5D7B" w:rsidRDefault="00BB5D7B" w:rsidP="00BB5D7B">
      <w:pPr>
        <w:spacing w:line="240" w:lineRule="auto"/>
        <w:ind w:left="709" w:firstLine="0"/>
        <w:rPr>
          <w:rStyle w:val="af4"/>
          <w:lang w:val="en-US"/>
        </w:rPr>
      </w:pPr>
      <w:r>
        <w:rPr>
          <w:rStyle w:val="af4"/>
          <w:lang w:val="en-US"/>
        </w:rPr>
        <w:t>&lt;source</w:t>
      </w:r>
      <w:r w:rsidRPr="00BB5D7B">
        <w:rPr>
          <w:rStyle w:val="af4"/>
          <w:lang w:val="en-US"/>
        </w:rPr>
        <w:t xml:space="preserve"> </w:t>
      </w:r>
      <w:proofErr w:type="spellStart"/>
      <w:r w:rsidRPr="00BB5D7B">
        <w:rPr>
          <w:rStyle w:val="af4"/>
          <w:lang w:val="en-US"/>
        </w:rPr>
        <w:t>src</w:t>
      </w:r>
      <w:proofErr w:type="spellEnd"/>
      <w:r w:rsidRPr="00BB5D7B">
        <w:rPr>
          <w:rStyle w:val="af4"/>
          <w:lang w:val="en-US"/>
        </w:rPr>
        <w:t>="</w:t>
      </w:r>
      <w:r w:rsidRPr="00BB5D7B">
        <w:rPr>
          <w:rStyle w:val="af4"/>
          <w:i/>
        </w:rPr>
        <w:t>адрес</w:t>
      </w:r>
      <w:r w:rsidRPr="00BB5D7B">
        <w:rPr>
          <w:rStyle w:val="af4"/>
          <w:i/>
          <w:lang w:val="en-US"/>
        </w:rPr>
        <w:t xml:space="preserve"> </w:t>
      </w:r>
      <w:r w:rsidRPr="00BB5D7B">
        <w:rPr>
          <w:rStyle w:val="af4"/>
          <w:i/>
        </w:rPr>
        <w:t>файла</w:t>
      </w:r>
      <w:r w:rsidRPr="00BB5D7B">
        <w:rPr>
          <w:rStyle w:val="af4"/>
          <w:lang w:val="en-US"/>
        </w:rPr>
        <w:t xml:space="preserve">" </w:t>
      </w:r>
    </w:p>
    <w:p w:rsidR="00BB5D7B" w:rsidRPr="00BB5D7B" w:rsidRDefault="00BB5D7B" w:rsidP="00BB5D7B">
      <w:pPr>
        <w:spacing w:line="240" w:lineRule="auto"/>
        <w:ind w:left="709" w:firstLine="0"/>
        <w:rPr>
          <w:rStyle w:val="af4"/>
          <w:lang w:val="en-US"/>
        </w:rPr>
      </w:pPr>
      <w:r>
        <w:rPr>
          <w:rStyle w:val="af4"/>
          <w:lang w:val="en-US"/>
        </w:rPr>
        <w:t xml:space="preserve">        </w:t>
      </w:r>
      <w:proofErr w:type="gramStart"/>
      <w:r w:rsidRPr="00BB5D7B">
        <w:rPr>
          <w:rStyle w:val="af4"/>
          <w:lang w:val="en-US"/>
        </w:rPr>
        <w:t>type</w:t>
      </w:r>
      <w:proofErr w:type="gramEnd"/>
      <w:r w:rsidRPr="00BB5D7B">
        <w:rPr>
          <w:rStyle w:val="af4"/>
          <w:lang w:val="en-US"/>
        </w:rPr>
        <w:t>='video/</w:t>
      </w:r>
      <w:proofErr w:type="spellStart"/>
      <w:r w:rsidRPr="00BB5D7B">
        <w:rPr>
          <w:rStyle w:val="af4"/>
          <w:lang w:val="en-US"/>
        </w:rPr>
        <w:t>webm</w:t>
      </w:r>
      <w:proofErr w:type="spellEnd"/>
      <w:r w:rsidRPr="00BB5D7B">
        <w:rPr>
          <w:rStyle w:val="af4"/>
          <w:lang w:val="en-US"/>
        </w:rPr>
        <w:t xml:space="preserve">; codecs="vp8, </w:t>
      </w:r>
      <w:proofErr w:type="spellStart"/>
      <w:r w:rsidRPr="00BB5D7B">
        <w:rPr>
          <w:rStyle w:val="af4"/>
          <w:lang w:val="en-US"/>
        </w:rPr>
        <w:t>vorbis</w:t>
      </w:r>
      <w:proofErr w:type="spellEnd"/>
      <w:r w:rsidRPr="00BB5D7B">
        <w:rPr>
          <w:rStyle w:val="af4"/>
          <w:lang w:val="en-US"/>
        </w:rPr>
        <w:t>"'&gt;</w:t>
      </w:r>
    </w:p>
    <w:p w:rsidR="00BB5D7B" w:rsidRPr="00BB5D7B" w:rsidRDefault="00BB5D7B" w:rsidP="00BB5D7B">
      <w:pPr>
        <w:spacing w:after="120" w:line="240" w:lineRule="auto"/>
        <w:ind w:left="709" w:firstLine="0"/>
        <w:rPr>
          <w:rStyle w:val="af4"/>
        </w:rPr>
      </w:pPr>
      <w:r w:rsidRPr="00BB5D7B">
        <w:rPr>
          <w:rStyle w:val="af4"/>
        </w:rPr>
        <w:t>&lt;/</w:t>
      </w:r>
      <w:r w:rsidRPr="00BB5D7B">
        <w:rPr>
          <w:rStyle w:val="af4"/>
          <w:lang w:val="en-US"/>
        </w:rPr>
        <w:t>video</w:t>
      </w:r>
      <w:r w:rsidRPr="00BB5D7B">
        <w:rPr>
          <w:rStyle w:val="af4"/>
        </w:rPr>
        <w:t>&gt;</w:t>
      </w:r>
    </w:p>
    <w:p w:rsidR="00BB5D7B" w:rsidRDefault="00BB5D7B" w:rsidP="00BB5D7B">
      <w:pPr>
        <w:spacing w:after="120" w:line="240" w:lineRule="auto"/>
        <w:ind w:left="567" w:firstLine="0"/>
      </w:pPr>
      <w:r>
        <w:t>Установите размеры окна 320 на 240 пикселей.</w:t>
      </w:r>
    </w:p>
    <w:p w:rsidR="00BB5D7B" w:rsidRDefault="00BB5D7B" w:rsidP="006A61C5">
      <w:pPr>
        <w:numPr>
          <w:ilvl w:val="0"/>
          <w:numId w:val="7"/>
        </w:numPr>
        <w:spacing w:after="120" w:line="240" w:lineRule="auto"/>
        <w:ind w:left="567"/>
      </w:pPr>
      <w:r>
        <w:t xml:space="preserve">Обновите страницу в браузере и выясните, поддерживает ли ваш браузер тэг </w:t>
      </w:r>
      <w:proofErr w:type="spellStart"/>
      <w:r w:rsidRPr="00BB5D7B">
        <w:rPr>
          <w:rStyle w:val="af4"/>
        </w:rPr>
        <w:t>video</w:t>
      </w:r>
      <w:proofErr w:type="spellEnd"/>
      <w:r>
        <w:t>, и с к</w:t>
      </w:r>
      <w:r>
        <w:t>а</w:t>
      </w:r>
      <w:r>
        <w:t>кими форматами он умеет работать.</w:t>
      </w:r>
    </w:p>
    <w:p w:rsidR="00FF7304" w:rsidRDefault="00FF7304" w:rsidP="00FF7304">
      <w:pPr>
        <w:pStyle w:val="af2"/>
        <w:spacing w:after="0"/>
        <w:ind w:left="567"/>
        <w:jc w:val="left"/>
      </w:pPr>
      <w:r>
        <w:rPr>
          <w:i/>
        </w:rPr>
        <w:lastRenderedPageBreak/>
        <w:t>Ответ</w:t>
      </w:r>
      <w:r>
        <w:t>:</w:t>
      </w:r>
    </w:p>
    <w:p w:rsidR="00FF7304" w:rsidRDefault="00FF7304" w:rsidP="00FF7304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ind w:left="851"/>
        <w:jc w:val="left"/>
        <w:rPr>
          <w:rStyle w:val="af4"/>
          <w:b w:val="0"/>
          <w:i/>
        </w:rPr>
      </w:pPr>
    </w:p>
    <w:p w:rsidR="00867690" w:rsidRDefault="00867690" w:rsidP="00717343">
      <w:pPr>
        <w:pStyle w:val="2"/>
        <w:numPr>
          <w:ilvl w:val="2"/>
          <w:numId w:val="3"/>
        </w:numPr>
        <w:tabs>
          <w:tab w:val="left" w:pos="3402"/>
        </w:tabs>
        <w:ind w:left="0" w:firstLine="0"/>
      </w:pPr>
      <w:r>
        <w:br w:type="page"/>
      </w:r>
      <w:r>
        <w:lastRenderedPageBreak/>
        <w:br/>
      </w:r>
      <w:r w:rsidR="00A976CF">
        <w:t>Табличная вёрстка</w:t>
      </w:r>
    </w:p>
    <w:p w:rsidR="00C84C40" w:rsidRPr="00724AB2" w:rsidRDefault="00C84C40" w:rsidP="009F74C0">
      <w:pPr>
        <w:numPr>
          <w:ilvl w:val="0"/>
          <w:numId w:val="18"/>
        </w:numPr>
        <w:spacing w:after="120" w:line="240" w:lineRule="auto"/>
        <w:ind w:left="567"/>
        <w:rPr>
          <w:sz w:val="23"/>
          <w:szCs w:val="23"/>
        </w:rPr>
      </w:pPr>
      <w:r w:rsidRPr="00724AB2">
        <w:rPr>
          <w:sz w:val="23"/>
          <w:szCs w:val="23"/>
        </w:rPr>
        <w:t xml:space="preserve">Скопируйте на свой компьютер каталог </w:t>
      </w:r>
      <w:r w:rsidRPr="00724AB2">
        <w:rPr>
          <w:rFonts w:ascii="Courier New" w:hAnsi="Courier New" w:cs="Courier New"/>
          <w:b/>
          <w:sz w:val="23"/>
          <w:szCs w:val="23"/>
          <w:lang w:val="en-US"/>
        </w:rPr>
        <w:t>TABLE</w:t>
      </w:r>
      <w:r w:rsidRPr="00724AB2">
        <w:rPr>
          <w:b/>
          <w:sz w:val="23"/>
          <w:szCs w:val="23"/>
        </w:rPr>
        <w:t>.</w:t>
      </w:r>
      <w:r w:rsidR="00724AB2">
        <w:rPr>
          <w:b/>
          <w:sz w:val="23"/>
          <w:szCs w:val="23"/>
        </w:rPr>
        <w:t xml:space="preserve"> </w:t>
      </w:r>
      <w:r w:rsidRPr="00724AB2">
        <w:rPr>
          <w:sz w:val="23"/>
          <w:szCs w:val="23"/>
        </w:rPr>
        <w:t xml:space="preserve">Откройте файл </w:t>
      </w:r>
      <w:r w:rsidRPr="00724AB2">
        <w:rPr>
          <w:rFonts w:ascii="Courier New" w:hAnsi="Courier New" w:cs="Courier New"/>
          <w:b/>
          <w:sz w:val="23"/>
          <w:szCs w:val="23"/>
          <w:lang w:val="en-US"/>
        </w:rPr>
        <w:t>table</w:t>
      </w:r>
      <w:r w:rsidRPr="00724AB2">
        <w:rPr>
          <w:rFonts w:ascii="Courier New" w:hAnsi="Courier New" w:cs="Courier New"/>
          <w:b/>
          <w:sz w:val="23"/>
          <w:szCs w:val="23"/>
        </w:rPr>
        <w:t>.</w:t>
      </w:r>
      <w:proofErr w:type="spellStart"/>
      <w:r w:rsidRPr="00724AB2">
        <w:rPr>
          <w:rFonts w:ascii="Courier New" w:hAnsi="Courier New" w:cs="Courier New"/>
          <w:b/>
          <w:sz w:val="23"/>
          <w:szCs w:val="23"/>
          <w:lang w:val="en-US"/>
        </w:rPr>
        <w:t>htm</w:t>
      </w:r>
      <w:proofErr w:type="spellEnd"/>
      <w:r w:rsidRPr="00724AB2">
        <w:rPr>
          <w:sz w:val="23"/>
          <w:szCs w:val="23"/>
        </w:rPr>
        <w:t xml:space="preserve">  в редакт</w:t>
      </w:r>
      <w:r w:rsidRPr="00724AB2">
        <w:rPr>
          <w:sz w:val="23"/>
          <w:szCs w:val="23"/>
        </w:rPr>
        <w:t>о</w:t>
      </w:r>
      <w:r w:rsidRPr="00724AB2">
        <w:rPr>
          <w:sz w:val="23"/>
          <w:szCs w:val="23"/>
        </w:rPr>
        <w:t xml:space="preserve">ре.  Ваша задача – оформить веб-страницу так, как показано на образце (см. ниже на этой странице). Для этого нужно использовать рисунки из </w:t>
      </w:r>
      <w:r w:rsidR="00724AB2">
        <w:rPr>
          <w:sz w:val="23"/>
          <w:szCs w:val="23"/>
        </w:rPr>
        <w:t>подкаталога</w:t>
      </w:r>
      <w:r w:rsidRPr="00724AB2">
        <w:rPr>
          <w:sz w:val="23"/>
          <w:szCs w:val="23"/>
        </w:rPr>
        <w:t xml:space="preserve"> </w:t>
      </w:r>
      <w:r w:rsidR="00724AB2" w:rsidRPr="00724AB2">
        <w:rPr>
          <w:rFonts w:ascii="Courier New" w:hAnsi="Courier New" w:cs="Courier New"/>
          <w:b/>
          <w:sz w:val="23"/>
          <w:szCs w:val="23"/>
          <w:lang w:val="en-US"/>
        </w:rPr>
        <w:t>images</w:t>
      </w:r>
      <w:r w:rsidRPr="00724AB2">
        <w:rPr>
          <w:sz w:val="23"/>
          <w:szCs w:val="23"/>
        </w:rPr>
        <w:t xml:space="preserve"> и стил</w:t>
      </w:r>
      <w:r w:rsidRPr="00724AB2">
        <w:rPr>
          <w:sz w:val="23"/>
          <w:szCs w:val="23"/>
        </w:rPr>
        <w:t>е</w:t>
      </w:r>
      <w:r w:rsidRPr="00724AB2">
        <w:rPr>
          <w:sz w:val="23"/>
          <w:szCs w:val="23"/>
        </w:rPr>
        <w:t>вой файл.</w:t>
      </w:r>
    </w:p>
    <w:p w:rsidR="00C84C40" w:rsidRPr="009D1409" w:rsidRDefault="00C84C40" w:rsidP="009F74C0">
      <w:pPr>
        <w:numPr>
          <w:ilvl w:val="0"/>
          <w:numId w:val="18"/>
        </w:numPr>
        <w:spacing w:after="120" w:line="240" w:lineRule="auto"/>
        <w:ind w:left="567"/>
        <w:jc w:val="left"/>
        <w:rPr>
          <w:sz w:val="23"/>
          <w:szCs w:val="23"/>
        </w:rPr>
      </w:pPr>
      <w:r w:rsidRPr="009D1409">
        <w:rPr>
          <w:sz w:val="23"/>
          <w:szCs w:val="23"/>
        </w:rPr>
        <w:t>Добавьте заголовок страницы (</w:t>
      </w:r>
      <w:r w:rsidR="00CE388F" w:rsidRPr="009D1409">
        <w:rPr>
          <w:rFonts w:ascii="Courier New" w:hAnsi="Courier New" w:cs="Courier New"/>
          <w:b/>
          <w:sz w:val="23"/>
          <w:szCs w:val="23"/>
          <w:lang w:val="en-US"/>
        </w:rPr>
        <w:t>title</w:t>
      </w:r>
      <w:r w:rsidRPr="009D1409">
        <w:rPr>
          <w:sz w:val="23"/>
          <w:szCs w:val="23"/>
        </w:rPr>
        <w:t>), укажите название документа и фамилию автора, например:</w:t>
      </w:r>
    </w:p>
    <w:p w:rsidR="00C84C40" w:rsidRPr="009D1409" w:rsidRDefault="00C84C40" w:rsidP="00C84C40">
      <w:pPr>
        <w:spacing w:after="120" w:line="240" w:lineRule="auto"/>
        <w:ind w:left="567" w:firstLine="0"/>
        <w:jc w:val="left"/>
        <w:rPr>
          <w:i/>
          <w:sz w:val="23"/>
          <w:szCs w:val="23"/>
        </w:rPr>
      </w:pPr>
      <w:r w:rsidRPr="009D1409">
        <w:rPr>
          <w:sz w:val="23"/>
          <w:szCs w:val="23"/>
        </w:rPr>
        <w:tab/>
      </w:r>
      <w:r w:rsidRPr="009D1409">
        <w:rPr>
          <w:i/>
          <w:sz w:val="23"/>
          <w:szCs w:val="23"/>
        </w:rPr>
        <w:t xml:space="preserve">Таблицы: работа Василия </w:t>
      </w:r>
      <w:proofErr w:type="spellStart"/>
      <w:r w:rsidRPr="009D1409">
        <w:rPr>
          <w:i/>
          <w:sz w:val="23"/>
          <w:szCs w:val="23"/>
        </w:rPr>
        <w:t>Пупкина</w:t>
      </w:r>
      <w:proofErr w:type="spellEnd"/>
      <w:r w:rsidRPr="009D1409">
        <w:rPr>
          <w:i/>
          <w:sz w:val="23"/>
          <w:szCs w:val="23"/>
        </w:rPr>
        <w:t>.</w:t>
      </w:r>
    </w:p>
    <w:p w:rsidR="00590D01" w:rsidRPr="00590D01" w:rsidRDefault="00590D01" w:rsidP="00DC3B99">
      <w:pPr>
        <w:numPr>
          <w:ilvl w:val="0"/>
          <w:numId w:val="18"/>
        </w:numPr>
        <w:spacing w:after="120" w:line="240" w:lineRule="auto"/>
        <w:ind w:left="567"/>
        <w:jc w:val="left"/>
        <w:rPr>
          <w:sz w:val="23"/>
          <w:szCs w:val="23"/>
        </w:rPr>
      </w:pPr>
      <w:r>
        <w:rPr>
          <w:sz w:val="23"/>
          <w:szCs w:val="23"/>
        </w:rPr>
        <w:t>С помощью стилевого файла установите для всех таблиц вертикальный отступ (</w:t>
      </w:r>
      <w:proofErr w:type="spellStart"/>
      <w:r w:rsidRPr="00590D01">
        <w:rPr>
          <w:rStyle w:val="af4"/>
        </w:rPr>
        <w:t>margin</w:t>
      </w:r>
      <w:proofErr w:type="spellEnd"/>
      <w:r>
        <w:rPr>
          <w:sz w:val="23"/>
          <w:szCs w:val="23"/>
        </w:rPr>
        <w:t>) 10 пикселей.</w:t>
      </w:r>
    </w:p>
    <w:p w:rsidR="00726D2A" w:rsidRDefault="00726D2A" w:rsidP="00DC3B99">
      <w:pPr>
        <w:numPr>
          <w:ilvl w:val="0"/>
          <w:numId w:val="18"/>
        </w:numPr>
        <w:spacing w:after="120" w:line="240" w:lineRule="auto"/>
        <w:ind w:left="567"/>
        <w:jc w:val="left"/>
        <w:rPr>
          <w:sz w:val="23"/>
          <w:szCs w:val="23"/>
        </w:rPr>
      </w:pPr>
      <w:r>
        <w:rPr>
          <w:sz w:val="23"/>
          <w:szCs w:val="23"/>
        </w:rPr>
        <w:t xml:space="preserve">Присвойте первой таблице </w:t>
      </w:r>
      <w:r w:rsidRPr="009D1409">
        <w:rPr>
          <w:sz w:val="23"/>
          <w:szCs w:val="23"/>
        </w:rPr>
        <w:t xml:space="preserve">класс </w:t>
      </w:r>
      <w:r>
        <w:rPr>
          <w:rFonts w:ascii="Courier New" w:hAnsi="Courier New" w:cs="Courier New"/>
          <w:b/>
          <w:sz w:val="23"/>
          <w:szCs w:val="23"/>
          <w:lang w:val="en-US"/>
        </w:rPr>
        <w:t>sport</w:t>
      </w:r>
      <w:r w:rsidRPr="009D1409">
        <w:rPr>
          <w:sz w:val="23"/>
          <w:szCs w:val="23"/>
        </w:rPr>
        <w:t xml:space="preserve"> для </w:t>
      </w:r>
      <w:r>
        <w:rPr>
          <w:sz w:val="23"/>
          <w:szCs w:val="23"/>
        </w:rPr>
        <w:t>того, чтобы можно было управлять офор</w:t>
      </w:r>
      <w:r>
        <w:rPr>
          <w:sz w:val="23"/>
          <w:szCs w:val="23"/>
        </w:rPr>
        <w:t>м</w:t>
      </w:r>
      <w:r>
        <w:rPr>
          <w:sz w:val="23"/>
          <w:szCs w:val="23"/>
        </w:rPr>
        <w:t>лением её ячеек независимо от других таблиц.</w:t>
      </w:r>
    </w:p>
    <w:p w:rsidR="00DC3B99" w:rsidRDefault="00DC3B99" w:rsidP="00DC3B99">
      <w:pPr>
        <w:numPr>
          <w:ilvl w:val="0"/>
          <w:numId w:val="18"/>
        </w:numPr>
        <w:spacing w:after="120" w:line="240" w:lineRule="auto"/>
        <w:ind w:left="567"/>
        <w:jc w:val="left"/>
        <w:rPr>
          <w:sz w:val="23"/>
          <w:szCs w:val="23"/>
        </w:rPr>
      </w:pPr>
      <w:r w:rsidRPr="009D1409">
        <w:rPr>
          <w:sz w:val="23"/>
          <w:szCs w:val="23"/>
        </w:rPr>
        <w:t xml:space="preserve">Введите класс </w:t>
      </w:r>
      <w:proofErr w:type="spellStart"/>
      <w:r>
        <w:rPr>
          <w:rFonts w:ascii="Courier New" w:hAnsi="Courier New" w:cs="Courier New"/>
          <w:b/>
          <w:sz w:val="23"/>
          <w:szCs w:val="23"/>
        </w:rPr>
        <w:t>left</w:t>
      </w:r>
      <w:proofErr w:type="spellEnd"/>
      <w:r w:rsidRPr="009D1409">
        <w:rPr>
          <w:sz w:val="23"/>
          <w:szCs w:val="23"/>
        </w:rPr>
        <w:t xml:space="preserve"> для ячеек первой таблицы</w:t>
      </w:r>
      <w:r w:rsidR="00726D2A">
        <w:rPr>
          <w:sz w:val="23"/>
          <w:szCs w:val="23"/>
        </w:rPr>
        <w:t xml:space="preserve"> (селектор </w:t>
      </w:r>
      <w:proofErr w:type="spellStart"/>
      <w:r w:rsidR="00726D2A" w:rsidRPr="00726D2A">
        <w:rPr>
          <w:rStyle w:val="af4"/>
        </w:rPr>
        <w:t>table.sport</w:t>
      </w:r>
      <w:proofErr w:type="spellEnd"/>
      <w:r w:rsidR="00726D2A" w:rsidRPr="00726D2A">
        <w:rPr>
          <w:rStyle w:val="af4"/>
        </w:rPr>
        <w:t xml:space="preserve"> </w:t>
      </w:r>
      <w:proofErr w:type="spellStart"/>
      <w:r w:rsidR="00726D2A" w:rsidRPr="00726D2A">
        <w:rPr>
          <w:rStyle w:val="af4"/>
        </w:rPr>
        <w:t>td.left</w:t>
      </w:r>
      <w:proofErr w:type="spellEnd"/>
      <w:r w:rsidR="00726D2A">
        <w:rPr>
          <w:sz w:val="23"/>
          <w:szCs w:val="23"/>
        </w:rPr>
        <w:t>)</w:t>
      </w:r>
      <w:r w:rsidRPr="009D1409">
        <w:rPr>
          <w:sz w:val="23"/>
          <w:szCs w:val="23"/>
        </w:rPr>
        <w:t xml:space="preserve">, </w:t>
      </w:r>
      <w:r>
        <w:rPr>
          <w:sz w:val="23"/>
          <w:szCs w:val="23"/>
        </w:rPr>
        <w:t>установите для них выравнивание по левой границе</w:t>
      </w:r>
      <w:r w:rsidRPr="009D1409">
        <w:rPr>
          <w:sz w:val="23"/>
          <w:szCs w:val="23"/>
        </w:rPr>
        <w:t>.</w:t>
      </w:r>
      <w:r>
        <w:rPr>
          <w:sz w:val="23"/>
          <w:szCs w:val="23"/>
        </w:rPr>
        <w:t xml:space="preserve"> Для остальных ячеек таблицы </w:t>
      </w:r>
      <w:r w:rsidR="00726D2A">
        <w:rPr>
          <w:sz w:val="23"/>
          <w:szCs w:val="23"/>
        </w:rPr>
        <w:t>(с</w:t>
      </w:r>
      <w:r w:rsidR="00726D2A">
        <w:rPr>
          <w:sz w:val="23"/>
          <w:szCs w:val="23"/>
        </w:rPr>
        <w:t>е</w:t>
      </w:r>
      <w:r w:rsidR="00726D2A">
        <w:rPr>
          <w:sz w:val="23"/>
          <w:szCs w:val="23"/>
        </w:rPr>
        <w:t xml:space="preserve">лектор </w:t>
      </w:r>
      <w:proofErr w:type="spellStart"/>
      <w:r w:rsidR="00726D2A" w:rsidRPr="00726D2A">
        <w:rPr>
          <w:rStyle w:val="af4"/>
        </w:rPr>
        <w:t>table.sport</w:t>
      </w:r>
      <w:proofErr w:type="spellEnd"/>
      <w:r w:rsidR="00726D2A" w:rsidRPr="00726D2A">
        <w:rPr>
          <w:rStyle w:val="af4"/>
        </w:rPr>
        <w:t xml:space="preserve"> </w:t>
      </w:r>
      <w:proofErr w:type="spellStart"/>
      <w:r w:rsidR="00726D2A" w:rsidRPr="00726D2A">
        <w:rPr>
          <w:rStyle w:val="af4"/>
        </w:rPr>
        <w:t>td</w:t>
      </w:r>
      <w:proofErr w:type="spellEnd"/>
      <w:r w:rsidR="00726D2A">
        <w:rPr>
          <w:sz w:val="23"/>
          <w:szCs w:val="23"/>
        </w:rPr>
        <w:t>)</w:t>
      </w:r>
      <w:r w:rsidR="00726D2A" w:rsidRPr="00726D2A">
        <w:rPr>
          <w:sz w:val="23"/>
          <w:szCs w:val="23"/>
        </w:rPr>
        <w:t xml:space="preserve"> </w:t>
      </w:r>
      <w:r>
        <w:rPr>
          <w:sz w:val="23"/>
          <w:szCs w:val="23"/>
        </w:rPr>
        <w:t>установите (с помощью стилевого файла) выравнивание по центру.</w:t>
      </w:r>
      <w:r w:rsidR="00291315" w:rsidRPr="00291315">
        <w:rPr>
          <w:sz w:val="23"/>
          <w:szCs w:val="23"/>
        </w:rPr>
        <w:t xml:space="preserve"> </w:t>
      </w:r>
      <w:r w:rsidR="00291315">
        <w:rPr>
          <w:sz w:val="23"/>
          <w:szCs w:val="23"/>
        </w:rPr>
        <w:t>Ячейки, содержащие заголовки и места, занятые командами, оформите с пом</w:t>
      </w:r>
      <w:r w:rsidR="00291315">
        <w:rPr>
          <w:sz w:val="23"/>
          <w:szCs w:val="23"/>
        </w:rPr>
        <w:t>о</w:t>
      </w:r>
      <w:r w:rsidR="00291315">
        <w:rPr>
          <w:sz w:val="23"/>
          <w:szCs w:val="23"/>
        </w:rPr>
        <w:t xml:space="preserve">щью тэга </w:t>
      </w:r>
      <w:proofErr w:type="spellStart"/>
      <w:r w:rsidR="00291315" w:rsidRPr="00291315">
        <w:rPr>
          <w:rStyle w:val="af4"/>
        </w:rPr>
        <w:t>th</w:t>
      </w:r>
      <w:proofErr w:type="spellEnd"/>
      <w:r w:rsidR="00291315">
        <w:rPr>
          <w:sz w:val="23"/>
          <w:szCs w:val="23"/>
        </w:rPr>
        <w:t>.</w:t>
      </w:r>
    </w:p>
    <w:p w:rsidR="00DF4D4E" w:rsidRPr="009D1409" w:rsidRDefault="00DF4D4E" w:rsidP="00DC3B99">
      <w:pPr>
        <w:numPr>
          <w:ilvl w:val="0"/>
          <w:numId w:val="18"/>
        </w:numPr>
        <w:spacing w:after="120" w:line="240" w:lineRule="auto"/>
        <w:ind w:left="567"/>
        <w:jc w:val="left"/>
        <w:rPr>
          <w:sz w:val="23"/>
          <w:szCs w:val="23"/>
        </w:rPr>
      </w:pPr>
      <w:r>
        <w:rPr>
          <w:sz w:val="23"/>
          <w:szCs w:val="23"/>
        </w:rPr>
        <w:t>Для всех ячеек первой таблицы установите внутренний отступ 2 пикселя по вертикали и 5 пикселей по горизонтали.</w:t>
      </w:r>
    </w:p>
    <w:p w:rsidR="00DC3B99" w:rsidRPr="009D1409" w:rsidRDefault="00DC3B99" w:rsidP="00DC3B99">
      <w:pPr>
        <w:numPr>
          <w:ilvl w:val="0"/>
          <w:numId w:val="18"/>
        </w:numPr>
        <w:spacing w:after="120" w:line="240" w:lineRule="auto"/>
        <w:ind w:left="567"/>
        <w:jc w:val="left"/>
        <w:rPr>
          <w:sz w:val="23"/>
          <w:szCs w:val="23"/>
        </w:rPr>
      </w:pPr>
      <w:r w:rsidRPr="009D1409">
        <w:rPr>
          <w:sz w:val="23"/>
          <w:szCs w:val="23"/>
        </w:rPr>
        <w:t xml:space="preserve">Для </w:t>
      </w:r>
      <w:r>
        <w:rPr>
          <w:sz w:val="23"/>
          <w:szCs w:val="23"/>
        </w:rPr>
        <w:t>второй</w:t>
      </w:r>
      <w:r w:rsidRPr="009D1409">
        <w:rPr>
          <w:sz w:val="23"/>
          <w:szCs w:val="23"/>
        </w:rPr>
        <w:t xml:space="preserve"> таблицы </w:t>
      </w:r>
      <w:r>
        <w:rPr>
          <w:sz w:val="23"/>
          <w:szCs w:val="23"/>
        </w:rPr>
        <w:t>используйте</w:t>
      </w:r>
      <w:r w:rsidRPr="009D1409">
        <w:rPr>
          <w:sz w:val="23"/>
          <w:szCs w:val="23"/>
        </w:rPr>
        <w:t xml:space="preserve"> три класса ячеек:</w:t>
      </w:r>
    </w:p>
    <w:p w:rsidR="00DC3B99" w:rsidRPr="009D1409" w:rsidRDefault="00DC3B99" w:rsidP="00DC3B99">
      <w:pPr>
        <w:tabs>
          <w:tab w:val="left" w:pos="1843"/>
        </w:tabs>
        <w:spacing w:after="120" w:line="240" w:lineRule="auto"/>
        <w:ind w:left="1843" w:hanging="1134"/>
        <w:jc w:val="left"/>
        <w:rPr>
          <w:sz w:val="23"/>
          <w:szCs w:val="23"/>
        </w:rPr>
      </w:pPr>
      <w:proofErr w:type="gramStart"/>
      <w:r w:rsidRPr="009D1409">
        <w:rPr>
          <w:rFonts w:ascii="Courier New" w:hAnsi="Courier New" w:cs="Courier New"/>
          <w:b/>
          <w:sz w:val="23"/>
          <w:szCs w:val="23"/>
          <w:lang w:val="en-US"/>
        </w:rPr>
        <w:t>header</w:t>
      </w:r>
      <w:proofErr w:type="gramEnd"/>
      <w:r w:rsidRPr="009D1409">
        <w:rPr>
          <w:sz w:val="23"/>
          <w:szCs w:val="23"/>
        </w:rPr>
        <w:tab/>
        <w:t>фоновый рисунок</w:t>
      </w:r>
      <w:r w:rsidRPr="00DC3B99">
        <w:rPr>
          <w:rStyle w:val="af4"/>
        </w:rPr>
        <w:t xml:space="preserve"> </w:t>
      </w:r>
      <w:r>
        <w:rPr>
          <w:rStyle w:val="af4"/>
        </w:rPr>
        <w:t>back</w:t>
      </w:r>
      <w:r w:rsidRPr="003971A2">
        <w:rPr>
          <w:rStyle w:val="af4"/>
        </w:rPr>
        <w:t>.jpg</w:t>
      </w:r>
      <w:r w:rsidRPr="003971A2">
        <w:rPr>
          <w:sz w:val="23"/>
          <w:szCs w:val="23"/>
        </w:rPr>
        <w:t xml:space="preserve"> из каталога </w:t>
      </w:r>
      <w:proofErr w:type="spellStart"/>
      <w:r w:rsidRPr="003971A2">
        <w:rPr>
          <w:rStyle w:val="af4"/>
        </w:rPr>
        <w:t>images</w:t>
      </w:r>
      <w:proofErr w:type="spellEnd"/>
      <w:r w:rsidRPr="003971A2">
        <w:rPr>
          <w:sz w:val="23"/>
          <w:szCs w:val="23"/>
        </w:rPr>
        <w:t>;</w:t>
      </w:r>
      <w:r w:rsidRPr="009D1409">
        <w:rPr>
          <w:sz w:val="23"/>
          <w:szCs w:val="23"/>
        </w:rPr>
        <w:t>, белый цвет символов, шрифт без засечек (</w:t>
      </w:r>
      <w:r w:rsidRPr="009D1409">
        <w:rPr>
          <w:rFonts w:ascii="Courier New" w:hAnsi="Courier New" w:cs="Courier New"/>
          <w:b/>
          <w:sz w:val="23"/>
          <w:szCs w:val="23"/>
          <w:lang w:val="en-US"/>
        </w:rPr>
        <w:t>sans</w:t>
      </w:r>
      <w:r w:rsidRPr="009D1409">
        <w:rPr>
          <w:rFonts w:ascii="Courier New" w:hAnsi="Courier New" w:cs="Courier New"/>
          <w:b/>
          <w:sz w:val="23"/>
          <w:szCs w:val="23"/>
        </w:rPr>
        <w:t>-</w:t>
      </w:r>
      <w:r w:rsidRPr="009D1409">
        <w:rPr>
          <w:rFonts w:ascii="Courier New" w:hAnsi="Courier New" w:cs="Courier New"/>
          <w:b/>
          <w:sz w:val="23"/>
          <w:szCs w:val="23"/>
          <w:lang w:val="en-US"/>
        </w:rPr>
        <w:t>serif</w:t>
      </w:r>
      <w:r w:rsidRPr="009D1409">
        <w:rPr>
          <w:sz w:val="23"/>
          <w:szCs w:val="23"/>
        </w:rPr>
        <w:t>)</w:t>
      </w:r>
      <w:r>
        <w:rPr>
          <w:sz w:val="23"/>
          <w:szCs w:val="23"/>
        </w:rPr>
        <w:t>, жирный, выравнивание по центру</w:t>
      </w:r>
    </w:p>
    <w:p w:rsidR="00DC3B99" w:rsidRPr="009D1409" w:rsidRDefault="00DC3B99" w:rsidP="00DC3B99">
      <w:pPr>
        <w:tabs>
          <w:tab w:val="left" w:pos="1843"/>
        </w:tabs>
        <w:spacing w:after="120" w:line="240" w:lineRule="auto"/>
        <w:ind w:left="1843" w:hanging="1134"/>
        <w:jc w:val="left"/>
        <w:rPr>
          <w:sz w:val="23"/>
          <w:szCs w:val="23"/>
        </w:rPr>
      </w:pPr>
      <w:proofErr w:type="gramStart"/>
      <w:r w:rsidRPr="009D1409">
        <w:rPr>
          <w:rFonts w:ascii="Courier New" w:hAnsi="Courier New" w:cs="Courier New"/>
          <w:b/>
          <w:sz w:val="23"/>
          <w:szCs w:val="23"/>
          <w:lang w:val="en-US"/>
        </w:rPr>
        <w:t>picture</w:t>
      </w:r>
      <w:proofErr w:type="gramEnd"/>
      <w:r w:rsidRPr="009D1409">
        <w:rPr>
          <w:sz w:val="23"/>
          <w:szCs w:val="23"/>
        </w:rPr>
        <w:tab/>
        <w:t xml:space="preserve">выравнивание по центру, </w:t>
      </w:r>
      <w:r>
        <w:rPr>
          <w:sz w:val="23"/>
          <w:szCs w:val="23"/>
        </w:rPr>
        <w:t xml:space="preserve">фоновый рисунок </w:t>
      </w:r>
      <w:r w:rsidRPr="003971A2">
        <w:rPr>
          <w:rStyle w:val="af4"/>
        </w:rPr>
        <w:t>paper.jpg</w:t>
      </w:r>
      <w:r w:rsidRPr="003971A2">
        <w:rPr>
          <w:sz w:val="23"/>
          <w:szCs w:val="23"/>
        </w:rPr>
        <w:t xml:space="preserve"> из каталога </w:t>
      </w:r>
      <w:proofErr w:type="spellStart"/>
      <w:r w:rsidRPr="003971A2">
        <w:rPr>
          <w:rStyle w:val="af4"/>
        </w:rPr>
        <w:t>images</w:t>
      </w:r>
      <w:proofErr w:type="spellEnd"/>
      <w:r w:rsidRPr="003971A2">
        <w:rPr>
          <w:sz w:val="23"/>
          <w:szCs w:val="23"/>
        </w:rPr>
        <w:t xml:space="preserve">; </w:t>
      </w:r>
      <w:r w:rsidRPr="009D1409">
        <w:rPr>
          <w:sz w:val="23"/>
          <w:szCs w:val="23"/>
        </w:rPr>
        <w:t>внутренний отступ (</w:t>
      </w:r>
      <w:r w:rsidRPr="009D1409">
        <w:rPr>
          <w:rFonts w:ascii="Courier New" w:hAnsi="Courier New" w:cs="Courier New"/>
          <w:b/>
          <w:sz w:val="23"/>
          <w:szCs w:val="23"/>
          <w:lang w:val="en-US"/>
        </w:rPr>
        <w:t>padding</w:t>
      </w:r>
      <w:r w:rsidRPr="009D1409">
        <w:rPr>
          <w:sz w:val="23"/>
          <w:szCs w:val="23"/>
        </w:rPr>
        <w:t>) 10 пикселей</w:t>
      </w:r>
      <w:r>
        <w:rPr>
          <w:sz w:val="23"/>
          <w:szCs w:val="23"/>
        </w:rPr>
        <w:t>, ширина ячейки (</w:t>
      </w:r>
      <w:r w:rsidRPr="00736557">
        <w:rPr>
          <w:rFonts w:ascii="Courier New" w:hAnsi="Courier New" w:cs="Courier New"/>
          <w:b/>
          <w:sz w:val="23"/>
          <w:szCs w:val="23"/>
          <w:lang w:val="en-US"/>
        </w:rPr>
        <w:t>width</w:t>
      </w:r>
      <w:r>
        <w:rPr>
          <w:sz w:val="23"/>
          <w:szCs w:val="23"/>
        </w:rPr>
        <w:t>) 120 пикселей</w:t>
      </w:r>
    </w:p>
    <w:p w:rsidR="00DC3B99" w:rsidRDefault="00DC3B99" w:rsidP="00DC3B99">
      <w:pPr>
        <w:tabs>
          <w:tab w:val="left" w:pos="1843"/>
        </w:tabs>
        <w:spacing w:after="120" w:line="240" w:lineRule="auto"/>
        <w:ind w:left="1843" w:hanging="1134"/>
        <w:jc w:val="left"/>
        <w:rPr>
          <w:sz w:val="23"/>
          <w:szCs w:val="23"/>
        </w:rPr>
      </w:pPr>
      <w:proofErr w:type="gramStart"/>
      <w:r w:rsidRPr="009D1409">
        <w:rPr>
          <w:rFonts w:ascii="Courier New" w:hAnsi="Courier New" w:cs="Courier New"/>
          <w:b/>
          <w:sz w:val="23"/>
          <w:szCs w:val="23"/>
          <w:lang w:val="en-US"/>
        </w:rPr>
        <w:t>note</w:t>
      </w:r>
      <w:proofErr w:type="gramEnd"/>
      <w:r w:rsidRPr="009D1409">
        <w:rPr>
          <w:rFonts w:ascii="Courier New" w:hAnsi="Courier New" w:cs="Courier New"/>
          <w:b/>
          <w:sz w:val="23"/>
          <w:szCs w:val="23"/>
        </w:rPr>
        <w:tab/>
      </w:r>
      <w:r>
        <w:rPr>
          <w:sz w:val="23"/>
          <w:szCs w:val="23"/>
        </w:rPr>
        <w:t xml:space="preserve">шрифт </w:t>
      </w:r>
      <w:proofErr w:type="spellStart"/>
      <w:r>
        <w:rPr>
          <w:sz w:val="23"/>
          <w:szCs w:val="23"/>
        </w:rPr>
        <w:t>Arial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Helvetica</w:t>
      </w:r>
      <w:proofErr w:type="spellEnd"/>
      <w:r>
        <w:rPr>
          <w:sz w:val="23"/>
          <w:szCs w:val="23"/>
        </w:rPr>
        <w:t xml:space="preserve"> или любой шрифт без засечек (</w:t>
      </w:r>
      <w:proofErr w:type="spellStart"/>
      <w:r w:rsidRPr="0050471C">
        <w:rPr>
          <w:rStyle w:val="af4"/>
        </w:rPr>
        <w:t>sans-serif</w:t>
      </w:r>
      <w:proofErr w:type="spellEnd"/>
      <w:r>
        <w:rPr>
          <w:sz w:val="23"/>
          <w:szCs w:val="23"/>
        </w:rPr>
        <w:t xml:space="preserve">), цвет символов </w:t>
      </w:r>
      <w:r w:rsidRPr="0050471C">
        <w:rPr>
          <w:sz w:val="23"/>
          <w:szCs w:val="23"/>
        </w:rPr>
        <w:t xml:space="preserve">#800000, </w:t>
      </w:r>
      <w:r w:rsidRPr="009D1409">
        <w:rPr>
          <w:sz w:val="23"/>
          <w:szCs w:val="23"/>
        </w:rPr>
        <w:t>выравнивание по центру, внутренний отступ (</w:t>
      </w:r>
      <w:r w:rsidRPr="009D1409">
        <w:rPr>
          <w:rFonts w:ascii="Courier New" w:hAnsi="Courier New" w:cs="Courier New"/>
          <w:b/>
          <w:sz w:val="23"/>
          <w:szCs w:val="23"/>
          <w:lang w:val="en-US"/>
        </w:rPr>
        <w:t>padding</w:t>
      </w:r>
      <w:r w:rsidRPr="009D1409">
        <w:rPr>
          <w:sz w:val="23"/>
          <w:szCs w:val="23"/>
        </w:rPr>
        <w:t>) 5 пикселей сверху и снизу, и 10 пикселей по бокам, шрифт без засечек</w:t>
      </w:r>
    </w:p>
    <w:p w:rsidR="00C84C40" w:rsidRPr="009D1409" w:rsidRDefault="00C84C40" w:rsidP="009F74C0">
      <w:pPr>
        <w:numPr>
          <w:ilvl w:val="0"/>
          <w:numId w:val="18"/>
        </w:numPr>
        <w:spacing w:after="120" w:line="240" w:lineRule="auto"/>
        <w:ind w:left="567"/>
        <w:jc w:val="left"/>
        <w:rPr>
          <w:sz w:val="23"/>
          <w:szCs w:val="23"/>
        </w:rPr>
      </w:pPr>
      <w:r w:rsidRPr="009D1409">
        <w:rPr>
          <w:sz w:val="23"/>
          <w:szCs w:val="23"/>
        </w:rPr>
        <w:t>Замените верхние кавычки на «</w:t>
      </w:r>
      <w:r w:rsidR="000B7908">
        <w:rPr>
          <w:sz w:val="23"/>
          <w:szCs w:val="23"/>
        </w:rPr>
        <w:t>ёлочки</w:t>
      </w:r>
      <w:r w:rsidRPr="009D1409">
        <w:rPr>
          <w:sz w:val="23"/>
          <w:szCs w:val="23"/>
        </w:rPr>
        <w:t>».</w:t>
      </w:r>
    </w:p>
    <w:p w:rsidR="00C84C40" w:rsidRDefault="00C84C40" w:rsidP="009F74C0">
      <w:pPr>
        <w:numPr>
          <w:ilvl w:val="0"/>
          <w:numId w:val="18"/>
        </w:numPr>
        <w:spacing w:after="120" w:line="240" w:lineRule="auto"/>
        <w:ind w:left="567"/>
        <w:jc w:val="left"/>
        <w:rPr>
          <w:sz w:val="23"/>
          <w:szCs w:val="23"/>
        </w:rPr>
      </w:pPr>
      <w:r w:rsidRPr="009D1409">
        <w:rPr>
          <w:sz w:val="23"/>
          <w:szCs w:val="23"/>
        </w:rPr>
        <w:t xml:space="preserve">Выделите латинские слова и их перевод с помощью тэга </w:t>
      </w:r>
      <w:proofErr w:type="spellStart"/>
      <w:r w:rsidR="003971A2" w:rsidRPr="009D1409">
        <w:rPr>
          <w:rFonts w:ascii="Courier New" w:hAnsi="Courier New" w:cs="Courier New"/>
          <w:b/>
          <w:sz w:val="23"/>
          <w:szCs w:val="23"/>
        </w:rPr>
        <w:t>em</w:t>
      </w:r>
      <w:proofErr w:type="spellEnd"/>
      <w:r w:rsidRPr="009D1409">
        <w:rPr>
          <w:sz w:val="23"/>
          <w:szCs w:val="23"/>
        </w:rPr>
        <w:t>.</w:t>
      </w:r>
    </w:p>
    <w:p w:rsidR="0042773E" w:rsidRPr="009D1409" w:rsidRDefault="0042773E" w:rsidP="009F74C0">
      <w:pPr>
        <w:numPr>
          <w:ilvl w:val="0"/>
          <w:numId w:val="18"/>
        </w:numPr>
        <w:spacing w:after="120" w:line="240" w:lineRule="auto"/>
        <w:ind w:left="567"/>
        <w:jc w:val="left"/>
        <w:rPr>
          <w:sz w:val="23"/>
          <w:szCs w:val="23"/>
        </w:rPr>
      </w:pPr>
      <w:r>
        <w:rPr>
          <w:sz w:val="23"/>
          <w:szCs w:val="23"/>
        </w:rPr>
        <w:t xml:space="preserve">Рекламный блок в третьей таблице расположен в отдельной ячейке, которой присвоен класс </w:t>
      </w:r>
      <w:proofErr w:type="spellStart"/>
      <w:r w:rsidRPr="0042773E">
        <w:rPr>
          <w:rStyle w:val="af4"/>
        </w:rPr>
        <w:t>ad</w:t>
      </w:r>
      <w:proofErr w:type="spellEnd"/>
      <w:r w:rsidRPr="0042773E">
        <w:rPr>
          <w:sz w:val="23"/>
          <w:szCs w:val="23"/>
        </w:rPr>
        <w:t xml:space="preserve">: </w:t>
      </w:r>
      <w:r>
        <w:rPr>
          <w:sz w:val="23"/>
          <w:szCs w:val="23"/>
        </w:rPr>
        <w:t xml:space="preserve">рамка цвета #CCCCCC толщиной 1 пиксель, фоновый цвет </w:t>
      </w:r>
      <w:proofErr w:type="spellStart"/>
      <w:r w:rsidRPr="0042773E">
        <w:rPr>
          <w:rStyle w:val="af4"/>
        </w:rPr>
        <w:t>rgb</w:t>
      </w:r>
      <w:proofErr w:type="spellEnd"/>
      <w:r w:rsidRPr="0042773E">
        <w:rPr>
          <w:rStyle w:val="af4"/>
        </w:rPr>
        <w:t>(230,230,255)</w:t>
      </w:r>
      <w:r>
        <w:rPr>
          <w:sz w:val="23"/>
          <w:szCs w:val="23"/>
        </w:rPr>
        <w:t xml:space="preserve">, выравнивание по центру. Текст должен быть ссылкой на веб-страницу в Интернете с рецептом салата «Цезарь». </w:t>
      </w:r>
    </w:p>
    <w:p w:rsidR="00724AB2" w:rsidRPr="00724AB2" w:rsidRDefault="00101D7C" w:rsidP="00724AB2">
      <w:pPr>
        <w:spacing w:after="120" w:line="240" w:lineRule="auto"/>
        <w:ind w:firstLine="0"/>
        <w:jc w:val="center"/>
        <w:rPr>
          <w:sz w:val="23"/>
          <w:szCs w:val="23"/>
        </w:rPr>
      </w:pPr>
      <w:r>
        <w:rPr>
          <w:noProof/>
          <w:szCs w:val="23"/>
          <w:lang w:eastAsia="ru-RU"/>
        </w:rPr>
        <w:lastRenderedPageBreak/>
        <w:drawing>
          <wp:inline distT="0" distB="0" distL="0" distR="0">
            <wp:extent cx="3101975" cy="32569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90" w:rsidRDefault="00867690" w:rsidP="00384B0F">
      <w:pPr>
        <w:pStyle w:val="2"/>
        <w:numPr>
          <w:ilvl w:val="2"/>
          <w:numId w:val="3"/>
        </w:numPr>
        <w:tabs>
          <w:tab w:val="left" w:pos="3402"/>
        </w:tabs>
        <w:ind w:left="0" w:firstLine="0"/>
      </w:pPr>
      <w:r>
        <w:br w:type="page"/>
      </w:r>
      <w:r>
        <w:lastRenderedPageBreak/>
        <w:br/>
      </w:r>
      <w:r w:rsidR="00A976CF">
        <w:t>Блочная вёрстка</w:t>
      </w:r>
    </w:p>
    <w:p w:rsidR="00867690" w:rsidRDefault="00F11317" w:rsidP="00F11317">
      <w:pPr>
        <w:spacing w:line="240" w:lineRule="auto"/>
        <w:ind w:firstLine="0"/>
      </w:pPr>
      <w:r>
        <w:t xml:space="preserve">В этой работе вы освоите </w:t>
      </w:r>
      <w:proofErr w:type="spellStart"/>
      <w:r>
        <w:t>трёхколоночную</w:t>
      </w:r>
      <w:proofErr w:type="spellEnd"/>
      <w:r>
        <w:t xml:space="preserve"> верстку без использования таблиц.</w:t>
      </w:r>
    </w:p>
    <w:p w:rsidR="00F11317" w:rsidRPr="00F11317" w:rsidRDefault="00F11317" w:rsidP="009F74C0">
      <w:pPr>
        <w:numPr>
          <w:ilvl w:val="0"/>
          <w:numId w:val="6"/>
        </w:numPr>
        <w:spacing w:line="240" w:lineRule="auto"/>
        <w:ind w:left="567"/>
      </w:pPr>
      <w:r w:rsidRPr="00724AB2">
        <w:rPr>
          <w:sz w:val="23"/>
          <w:szCs w:val="23"/>
        </w:rPr>
        <w:t xml:space="preserve">Скопируйте на свой компьютер каталог </w:t>
      </w:r>
      <w:r>
        <w:rPr>
          <w:rFonts w:ascii="Courier New" w:hAnsi="Courier New" w:cs="Courier New"/>
          <w:b/>
          <w:sz w:val="23"/>
          <w:szCs w:val="23"/>
        </w:rPr>
        <w:t>DIV</w:t>
      </w:r>
      <w:r w:rsidRPr="00724AB2">
        <w:rPr>
          <w:b/>
          <w:sz w:val="23"/>
          <w:szCs w:val="23"/>
        </w:rPr>
        <w:t>.</w:t>
      </w:r>
      <w:r>
        <w:rPr>
          <w:b/>
          <w:sz w:val="23"/>
          <w:szCs w:val="23"/>
        </w:rPr>
        <w:t xml:space="preserve"> </w:t>
      </w:r>
      <w:r w:rsidRPr="00724AB2">
        <w:rPr>
          <w:sz w:val="23"/>
          <w:szCs w:val="23"/>
        </w:rPr>
        <w:t xml:space="preserve">Откройте файл </w:t>
      </w:r>
      <w:proofErr w:type="spellStart"/>
      <w:r>
        <w:rPr>
          <w:rFonts w:ascii="Courier New" w:hAnsi="Courier New" w:cs="Courier New"/>
          <w:b/>
          <w:sz w:val="23"/>
          <w:szCs w:val="23"/>
          <w:lang w:val="en-US"/>
        </w:rPr>
        <w:t>baikal</w:t>
      </w:r>
      <w:proofErr w:type="spellEnd"/>
      <w:r w:rsidRPr="00724AB2">
        <w:rPr>
          <w:rFonts w:ascii="Courier New" w:hAnsi="Courier New" w:cs="Courier New"/>
          <w:b/>
          <w:sz w:val="23"/>
          <w:szCs w:val="23"/>
        </w:rPr>
        <w:t>.</w:t>
      </w:r>
      <w:proofErr w:type="spellStart"/>
      <w:r w:rsidRPr="00724AB2">
        <w:rPr>
          <w:rFonts w:ascii="Courier New" w:hAnsi="Courier New" w:cs="Courier New"/>
          <w:b/>
          <w:sz w:val="23"/>
          <w:szCs w:val="23"/>
          <w:lang w:val="en-US"/>
        </w:rPr>
        <w:t>htm</w:t>
      </w:r>
      <w:proofErr w:type="spellEnd"/>
      <w:r w:rsidRPr="00724AB2">
        <w:rPr>
          <w:sz w:val="23"/>
          <w:szCs w:val="23"/>
        </w:rPr>
        <w:t xml:space="preserve">  в редакторе.  Ваша задача – оформить веб-страницу так, как показано на образце (см. на </w:t>
      </w:r>
      <w:r>
        <w:rPr>
          <w:sz w:val="23"/>
          <w:szCs w:val="23"/>
        </w:rPr>
        <w:t>следующей</w:t>
      </w:r>
      <w:r w:rsidRPr="00724AB2">
        <w:rPr>
          <w:sz w:val="23"/>
          <w:szCs w:val="23"/>
        </w:rPr>
        <w:t xml:space="preserve"> странице). Для этого нужно использовать рисунки из </w:t>
      </w:r>
      <w:r>
        <w:rPr>
          <w:sz w:val="23"/>
          <w:szCs w:val="23"/>
        </w:rPr>
        <w:t>подкаталога</w:t>
      </w:r>
      <w:r w:rsidRPr="00724AB2">
        <w:rPr>
          <w:sz w:val="23"/>
          <w:szCs w:val="23"/>
        </w:rPr>
        <w:t xml:space="preserve"> </w:t>
      </w:r>
      <w:r w:rsidRPr="00724AB2">
        <w:rPr>
          <w:rFonts w:ascii="Courier New" w:hAnsi="Courier New" w:cs="Courier New"/>
          <w:b/>
          <w:sz w:val="23"/>
          <w:szCs w:val="23"/>
          <w:lang w:val="en-US"/>
        </w:rPr>
        <w:t>images</w:t>
      </w:r>
      <w:r w:rsidRPr="00724AB2">
        <w:rPr>
          <w:sz w:val="23"/>
          <w:szCs w:val="23"/>
        </w:rPr>
        <w:t xml:space="preserve"> и стилевой файл.</w:t>
      </w:r>
    </w:p>
    <w:p w:rsidR="005A5A3D" w:rsidRPr="009D1409" w:rsidRDefault="005A5A3D" w:rsidP="009F74C0">
      <w:pPr>
        <w:numPr>
          <w:ilvl w:val="0"/>
          <w:numId w:val="6"/>
        </w:numPr>
        <w:spacing w:after="120" w:line="240" w:lineRule="auto"/>
        <w:ind w:left="567"/>
        <w:jc w:val="left"/>
        <w:rPr>
          <w:sz w:val="23"/>
          <w:szCs w:val="23"/>
        </w:rPr>
      </w:pPr>
      <w:r w:rsidRPr="009D1409">
        <w:rPr>
          <w:sz w:val="23"/>
          <w:szCs w:val="23"/>
        </w:rPr>
        <w:t>Добавьте заголовок страницы (</w:t>
      </w:r>
      <w:r w:rsidRPr="009D1409">
        <w:rPr>
          <w:rFonts w:ascii="Courier New" w:hAnsi="Courier New" w:cs="Courier New"/>
          <w:b/>
          <w:sz w:val="23"/>
          <w:szCs w:val="23"/>
          <w:lang w:val="en-US"/>
        </w:rPr>
        <w:t>TITLE</w:t>
      </w:r>
      <w:r w:rsidRPr="009D1409">
        <w:rPr>
          <w:sz w:val="23"/>
          <w:szCs w:val="23"/>
        </w:rPr>
        <w:t>), укажите название документа и фамилию автора, например:</w:t>
      </w:r>
    </w:p>
    <w:p w:rsidR="005A5A3D" w:rsidRPr="009D1409" w:rsidRDefault="005A5A3D" w:rsidP="005A5A3D">
      <w:pPr>
        <w:spacing w:after="120" w:line="240" w:lineRule="auto"/>
        <w:ind w:left="567" w:firstLine="0"/>
        <w:jc w:val="left"/>
        <w:rPr>
          <w:i/>
          <w:sz w:val="23"/>
          <w:szCs w:val="23"/>
        </w:rPr>
      </w:pPr>
      <w:r>
        <w:rPr>
          <w:i/>
          <w:sz w:val="23"/>
          <w:szCs w:val="23"/>
        </w:rPr>
        <w:t>Блочная вёрстка</w:t>
      </w:r>
      <w:r w:rsidRPr="009D1409">
        <w:rPr>
          <w:i/>
          <w:sz w:val="23"/>
          <w:szCs w:val="23"/>
        </w:rPr>
        <w:t xml:space="preserve">: работа Василия </w:t>
      </w:r>
      <w:proofErr w:type="spellStart"/>
      <w:r w:rsidRPr="009D1409">
        <w:rPr>
          <w:i/>
          <w:sz w:val="23"/>
          <w:szCs w:val="23"/>
        </w:rPr>
        <w:t>Пупкина</w:t>
      </w:r>
      <w:proofErr w:type="spellEnd"/>
      <w:r w:rsidRPr="009D1409">
        <w:rPr>
          <w:i/>
          <w:sz w:val="23"/>
          <w:szCs w:val="23"/>
        </w:rPr>
        <w:t>.</w:t>
      </w:r>
    </w:p>
    <w:p w:rsidR="007E1682" w:rsidRDefault="007E1682" w:rsidP="009F74C0">
      <w:pPr>
        <w:numPr>
          <w:ilvl w:val="0"/>
          <w:numId w:val="6"/>
        </w:numPr>
        <w:spacing w:line="240" w:lineRule="auto"/>
        <w:ind w:left="567"/>
      </w:pPr>
      <w:r>
        <w:t xml:space="preserve">Создайте стилевой файл </w:t>
      </w:r>
      <w:r w:rsidRPr="007E1682">
        <w:rPr>
          <w:rStyle w:val="af4"/>
        </w:rPr>
        <w:t>baikal.css</w:t>
      </w:r>
      <w:r>
        <w:t xml:space="preserve"> и подключите его к веб-странице. Установите для всех элементов страницы (они обозначаются знаком </w:t>
      </w:r>
      <w:r w:rsidRPr="007E1682">
        <w:rPr>
          <w:rStyle w:val="af4"/>
        </w:rPr>
        <w:t>*</w:t>
      </w:r>
      <w:r>
        <w:t>) нулевые внутренние и внешние о</w:t>
      </w:r>
      <w:r>
        <w:t>т</w:t>
      </w:r>
      <w:r>
        <w:t>ступы</w:t>
      </w:r>
      <w:proofErr w:type="gramStart"/>
      <w:r>
        <w:t>:</w:t>
      </w:r>
      <w:proofErr w:type="gramEnd"/>
    </w:p>
    <w:p w:rsidR="007E1682" w:rsidRPr="007E1682" w:rsidRDefault="007E1682" w:rsidP="007E1682">
      <w:pPr>
        <w:spacing w:line="240" w:lineRule="auto"/>
        <w:ind w:left="851" w:firstLine="0"/>
        <w:rPr>
          <w:rStyle w:val="af4"/>
        </w:rPr>
      </w:pPr>
      <w:r w:rsidRPr="007E1682">
        <w:rPr>
          <w:rStyle w:val="af4"/>
        </w:rPr>
        <w:t>* {</w:t>
      </w:r>
    </w:p>
    <w:p w:rsidR="007E1682" w:rsidRPr="007E1682" w:rsidRDefault="007E1682" w:rsidP="007E1682">
      <w:pPr>
        <w:spacing w:line="240" w:lineRule="auto"/>
        <w:ind w:left="851" w:firstLine="0"/>
        <w:rPr>
          <w:rStyle w:val="af4"/>
        </w:rPr>
      </w:pPr>
      <w:r w:rsidRPr="007E1682">
        <w:rPr>
          <w:rStyle w:val="af4"/>
        </w:rPr>
        <w:t xml:space="preserve">  margin:0px;</w:t>
      </w:r>
    </w:p>
    <w:p w:rsidR="007E1682" w:rsidRPr="007E1682" w:rsidRDefault="007E1682" w:rsidP="007E1682">
      <w:pPr>
        <w:spacing w:line="240" w:lineRule="auto"/>
        <w:ind w:left="851" w:firstLine="0"/>
        <w:rPr>
          <w:rStyle w:val="af4"/>
        </w:rPr>
      </w:pPr>
      <w:r w:rsidRPr="007E1682">
        <w:rPr>
          <w:rStyle w:val="af4"/>
        </w:rPr>
        <w:t xml:space="preserve">  padding:0px;</w:t>
      </w:r>
    </w:p>
    <w:p w:rsidR="007E1682" w:rsidRPr="007E1682" w:rsidRDefault="007E1682" w:rsidP="007E1682">
      <w:pPr>
        <w:spacing w:line="240" w:lineRule="auto"/>
        <w:ind w:left="851" w:firstLine="0"/>
        <w:rPr>
          <w:rStyle w:val="af4"/>
        </w:rPr>
      </w:pPr>
      <w:r w:rsidRPr="007E1682">
        <w:rPr>
          <w:rStyle w:val="af4"/>
        </w:rPr>
        <w:t>}</w:t>
      </w:r>
    </w:p>
    <w:p w:rsidR="00F11317" w:rsidRDefault="007E1682" w:rsidP="009F74C0">
      <w:pPr>
        <w:numPr>
          <w:ilvl w:val="0"/>
          <w:numId w:val="6"/>
        </w:numPr>
        <w:spacing w:before="120" w:line="240" w:lineRule="auto"/>
        <w:ind w:left="567"/>
      </w:pPr>
      <w:r>
        <w:t xml:space="preserve">Добавьте в блок с идентификатором </w:t>
      </w:r>
      <w:proofErr w:type="spellStart"/>
      <w:r w:rsidRPr="007E1682">
        <w:rPr>
          <w:rStyle w:val="af4"/>
        </w:rPr>
        <w:t>header</w:t>
      </w:r>
      <w:proofErr w:type="spellEnd"/>
      <w:r w:rsidRPr="007E1682">
        <w:t xml:space="preserve"> заголовок документа </w:t>
      </w:r>
      <w:r>
        <w:t>«Озеро Байкал». В ст</w:t>
      </w:r>
      <w:r>
        <w:t>и</w:t>
      </w:r>
      <w:r>
        <w:t>левом файле установите</w:t>
      </w:r>
      <w:r w:rsidRPr="00B65D1C">
        <w:t xml:space="preserve"> для этого блока </w:t>
      </w:r>
      <w:r w:rsidR="00B65D1C">
        <w:t xml:space="preserve">высоту 80 пикселей и фоновый рисунок </w:t>
      </w:r>
      <w:r w:rsidR="00B65D1C" w:rsidRPr="00B65D1C">
        <w:rPr>
          <w:rStyle w:val="af4"/>
        </w:rPr>
        <w:t>header.jpg</w:t>
      </w:r>
      <w:r w:rsidR="00B65D1C">
        <w:t xml:space="preserve"> из каталога </w:t>
      </w:r>
      <w:proofErr w:type="spellStart"/>
      <w:r w:rsidR="00B65D1C" w:rsidRPr="00B65D1C">
        <w:rPr>
          <w:rStyle w:val="af4"/>
        </w:rPr>
        <w:t>images</w:t>
      </w:r>
      <w:proofErr w:type="spellEnd"/>
      <w:r w:rsidR="00B65D1C">
        <w:t xml:space="preserve"> (без повторения).</w:t>
      </w:r>
      <w:r w:rsidR="00913007">
        <w:t xml:space="preserve"> Добавьте для заголовка отступы слева и сверху (как на образце).</w:t>
      </w:r>
    </w:p>
    <w:p w:rsidR="00913007" w:rsidRDefault="00502766" w:rsidP="009F74C0">
      <w:pPr>
        <w:numPr>
          <w:ilvl w:val="0"/>
          <w:numId w:val="6"/>
        </w:numPr>
        <w:spacing w:before="120" w:line="240" w:lineRule="auto"/>
        <w:ind w:left="567"/>
      </w:pPr>
      <w:r>
        <w:t xml:space="preserve">Добавьте в блок </w:t>
      </w:r>
      <w:proofErr w:type="spellStart"/>
      <w:r w:rsidRPr="00502766">
        <w:rPr>
          <w:rStyle w:val="af4"/>
        </w:rPr>
        <w:t>pogoda</w:t>
      </w:r>
      <w:proofErr w:type="spellEnd"/>
      <w:r>
        <w:t xml:space="preserve"> два скрипта, которые записаны в файле </w:t>
      </w:r>
      <w:r w:rsidRPr="00502766">
        <w:rPr>
          <w:rStyle w:val="af4"/>
        </w:rPr>
        <w:t>informer.txt</w:t>
      </w:r>
      <w:r>
        <w:t>. Они в</w:t>
      </w:r>
      <w:r>
        <w:t>ы</w:t>
      </w:r>
      <w:r>
        <w:t>водят на страницу информацию о погоде в двух посёлках на берегу Байкала – в Листвянке и Хужире.</w:t>
      </w:r>
    </w:p>
    <w:p w:rsidR="00502766" w:rsidRPr="00502766" w:rsidRDefault="00502766" w:rsidP="009F74C0">
      <w:pPr>
        <w:numPr>
          <w:ilvl w:val="0"/>
          <w:numId w:val="6"/>
        </w:numPr>
        <w:spacing w:before="120" w:line="240" w:lineRule="auto"/>
        <w:ind w:left="567"/>
      </w:pPr>
      <w:r>
        <w:t xml:space="preserve">Добавьте в блок </w:t>
      </w:r>
      <w:proofErr w:type="spellStart"/>
      <w:r w:rsidRPr="00502766">
        <w:rPr>
          <w:rStyle w:val="af4"/>
        </w:rPr>
        <w:t>photo</w:t>
      </w:r>
      <w:proofErr w:type="spellEnd"/>
      <w:r>
        <w:t xml:space="preserve"> четыре фотографии с именами </w:t>
      </w:r>
      <w:r w:rsidRPr="00502766">
        <w:rPr>
          <w:rStyle w:val="af4"/>
        </w:rPr>
        <w:t>baikal1.jpg</w:t>
      </w:r>
      <w:r>
        <w:t xml:space="preserve">, </w:t>
      </w:r>
      <w:r w:rsidRPr="00502766">
        <w:rPr>
          <w:rStyle w:val="af4"/>
        </w:rPr>
        <w:t>baikal</w:t>
      </w:r>
      <w:r>
        <w:rPr>
          <w:rStyle w:val="af4"/>
        </w:rPr>
        <w:t>2</w:t>
      </w:r>
      <w:r w:rsidRPr="00502766">
        <w:rPr>
          <w:rStyle w:val="af4"/>
        </w:rPr>
        <w:t>.jpg</w:t>
      </w:r>
      <w:r>
        <w:t xml:space="preserve">, </w:t>
      </w:r>
      <w:r w:rsidRPr="00502766">
        <w:rPr>
          <w:rStyle w:val="af4"/>
        </w:rPr>
        <w:t>baikal</w:t>
      </w:r>
      <w:r>
        <w:rPr>
          <w:rStyle w:val="af4"/>
        </w:rPr>
        <w:t>3</w:t>
      </w:r>
      <w:r w:rsidRPr="00502766">
        <w:rPr>
          <w:rStyle w:val="af4"/>
        </w:rPr>
        <w:t>.jpg</w:t>
      </w:r>
      <w:r>
        <w:t xml:space="preserve">, </w:t>
      </w:r>
      <w:r w:rsidRPr="00502766">
        <w:rPr>
          <w:rStyle w:val="af4"/>
        </w:rPr>
        <w:t>baikal</w:t>
      </w:r>
      <w:r>
        <w:rPr>
          <w:rStyle w:val="af4"/>
        </w:rPr>
        <w:t>4</w:t>
      </w:r>
      <w:r w:rsidRPr="00502766">
        <w:rPr>
          <w:rStyle w:val="af4"/>
        </w:rPr>
        <w:t>.jpg</w:t>
      </w:r>
      <w:r>
        <w:t xml:space="preserve"> из подкаталога </w:t>
      </w:r>
      <w:proofErr w:type="spellStart"/>
      <w:r w:rsidRPr="00502766">
        <w:rPr>
          <w:rStyle w:val="af4"/>
        </w:rPr>
        <w:t>images</w:t>
      </w:r>
      <w:proofErr w:type="spellEnd"/>
      <w:r>
        <w:t>.</w:t>
      </w:r>
    </w:p>
    <w:p w:rsidR="00FB7AD3" w:rsidRDefault="00502766" w:rsidP="009F74C0">
      <w:pPr>
        <w:numPr>
          <w:ilvl w:val="0"/>
          <w:numId w:val="6"/>
        </w:numPr>
        <w:spacing w:before="120" w:line="240" w:lineRule="auto"/>
        <w:ind w:left="567"/>
      </w:pPr>
      <w:r>
        <w:t xml:space="preserve">Добавьте в блок </w:t>
      </w:r>
      <w:proofErr w:type="spellStart"/>
      <w:r w:rsidRPr="00502766">
        <w:rPr>
          <w:rStyle w:val="af4"/>
        </w:rPr>
        <w:t>content</w:t>
      </w:r>
      <w:proofErr w:type="spellEnd"/>
      <w:r>
        <w:t xml:space="preserve"> текст, записанный в файле </w:t>
      </w:r>
      <w:r w:rsidRPr="00502766">
        <w:rPr>
          <w:rStyle w:val="af4"/>
        </w:rPr>
        <w:t>text.txt</w:t>
      </w:r>
      <w:r>
        <w:t>. Оформите абзацы с п</w:t>
      </w:r>
      <w:r>
        <w:t>о</w:t>
      </w:r>
      <w:r>
        <w:t xml:space="preserve">мощью тэга </w:t>
      </w:r>
      <w:r w:rsidRPr="00502766">
        <w:rPr>
          <w:rStyle w:val="af4"/>
        </w:rPr>
        <w:t>p</w:t>
      </w:r>
      <w:r>
        <w:t>.</w:t>
      </w:r>
      <w:r w:rsidRPr="00502766">
        <w:t xml:space="preserve"> </w:t>
      </w:r>
      <w:r w:rsidR="00A86CC0">
        <w:t xml:space="preserve">В стилевом файле для тэгов </w:t>
      </w:r>
      <w:r w:rsidR="00A86CC0" w:rsidRPr="00A86CC0">
        <w:rPr>
          <w:rStyle w:val="af4"/>
        </w:rPr>
        <w:t>p</w:t>
      </w:r>
      <w:r w:rsidR="00A86CC0">
        <w:t xml:space="preserve"> установите отступы со всех сторон 5 пикселей и абзацный отступ (красную строку) 20 пикселей.</w:t>
      </w:r>
    </w:p>
    <w:p w:rsidR="002F6231" w:rsidRDefault="00FB7AD3" w:rsidP="009F74C0">
      <w:pPr>
        <w:numPr>
          <w:ilvl w:val="0"/>
          <w:numId w:val="6"/>
        </w:numPr>
        <w:spacing w:before="120" w:line="240" w:lineRule="auto"/>
        <w:ind w:left="567"/>
      </w:pPr>
      <w:r>
        <w:t>В тексте з</w:t>
      </w:r>
      <w:r w:rsidR="00A73543">
        <w:t xml:space="preserve">амените, где нужно, знаки «минус» на тире, перед тире поставьте неразрывные пробелы. </w:t>
      </w:r>
      <w:r w:rsidR="00761B7F">
        <w:t xml:space="preserve">Поставьте неразрывные пробелы между числами и единицами измерения. </w:t>
      </w:r>
    </w:p>
    <w:p w:rsidR="00502766" w:rsidRDefault="00502766" w:rsidP="002F6231">
      <w:pPr>
        <w:spacing w:before="120" w:line="240" w:lineRule="auto"/>
        <w:ind w:left="567" w:firstLine="0"/>
      </w:pPr>
      <w:r w:rsidRPr="00502766">
        <w:t>Д</w:t>
      </w:r>
      <w:r>
        <w:t>обавьте в конец текста абзац со словами</w:t>
      </w:r>
    </w:p>
    <w:p w:rsidR="00502766" w:rsidRPr="00502766" w:rsidRDefault="00502766" w:rsidP="00502766">
      <w:pPr>
        <w:spacing w:before="120" w:line="240" w:lineRule="auto"/>
        <w:ind w:left="709" w:firstLine="0"/>
        <w:rPr>
          <w:i/>
        </w:rPr>
      </w:pPr>
      <w:r>
        <w:rPr>
          <w:i/>
        </w:rPr>
        <w:t xml:space="preserve">По материалам </w:t>
      </w:r>
      <w:hyperlink r:id="rId15" w:history="1">
        <w:r w:rsidRPr="00502766">
          <w:rPr>
            <w:rStyle w:val="a7"/>
            <w:i/>
          </w:rPr>
          <w:t>Википедии</w:t>
        </w:r>
      </w:hyperlink>
      <w:r>
        <w:rPr>
          <w:i/>
        </w:rPr>
        <w:t>.</w:t>
      </w:r>
    </w:p>
    <w:p w:rsidR="00502766" w:rsidRDefault="00502766" w:rsidP="00502766">
      <w:pPr>
        <w:spacing w:before="120" w:line="240" w:lineRule="auto"/>
        <w:ind w:left="567" w:firstLine="0"/>
      </w:pPr>
      <w:r>
        <w:t>Выровняйте абзац по правой границе и выделите</w:t>
      </w:r>
      <w:r w:rsidRPr="00502766">
        <w:t xml:space="preserve"> </w:t>
      </w:r>
      <w:r>
        <w:t xml:space="preserve">этот текст с помощью тэга </w:t>
      </w:r>
      <w:proofErr w:type="spellStart"/>
      <w:r w:rsidRPr="00502766">
        <w:rPr>
          <w:rStyle w:val="af4"/>
        </w:rPr>
        <w:t>em</w:t>
      </w:r>
      <w:proofErr w:type="spellEnd"/>
      <w:r>
        <w:t>.</w:t>
      </w:r>
    </w:p>
    <w:p w:rsidR="00502766" w:rsidRDefault="00502766" w:rsidP="00502766">
      <w:pPr>
        <w:spacing w:before="120" w:line="240" w:lineRule="auto"/>
        <w:ind w:left="567" w:firstLine="0"/>
      </w:pPr>
      <w:r>
        <w:t>Слово «Википедии» должно быть ссылкой на страницу Википедии, посвящённую Байкалу.</w:t>
      </w:r>
    </w:p>
    <w:p w:rsidR="00B54F41" w:rsidRPr="00B54F41" w:rsidRDefault="00B54F41" w:rsidP="009F74C0">
      <w:pPr>
        <w:numPr>
          <w:ilvl w:val="0"/>
          <w:numId w:val="6"/>
        </w:numPr>
        <w:spacing w:before="120" w:line="240" w:lineRule="auto"/>
        <w:ind w:left="567"/>
      </w:pPr>
      <w:r>
        <w:t xml:space="preserve">Добавьте в блок </w:t>
      </w:r>
      <w:r>
        <w:rPr>
          <w:lang w:val="en-US"/>
        </w:rPr>
        <w:t>footer</w:t>
      </w:r>
      <w:r w:rsidRPr="00B54F41">
        <w:t xml:space="preserve"> текст, содержащий вашу фамилию, имя и класс, например,</w:t>
      </w:r>
    </w:p>
    <w:p w:rsidR="00B54F41" w:rsidRPr="00B54F41" w:rsidRDefault="00B54F41" w:rsidP="00B54F41">
      <w:pPr>
        <w:spacing w:before="120" w:line="240" w:lineRule="auto"/>
        <w:ind w:left="1440" w:firstLine="0"/>
        <w:rPr>
          <w:i/>
        </w:rPr>
      </w:pPr>
      <w:r w:rsidRPr="00B54F41">
        <w:rPr>
          <w:i/>
        </w:rPr>
        <w:t xml:space="preserve">Работу выполнил Василий </w:t>
      </w:r>
      <w:proofErr w:type="spellStart"/>
      <w:r w:rsidRPr="00B54F41">
        <w:rPr>
          <w:i/>
        </w:rPr>
        <w:t>Пупкин</w:t>
      </w:r>
      <w:proofErr w:type="spellEnd"/>
      <w:r w:rsidRPr="00B54F41">
        <w:rPr>
          <w:i/>
        </w:rPr>
        <w:t>, 11</w:t>
      </w:r>
      <w:r w:rsidRPr="00B54F41">
        <w:rPr>
          <w:i/>
          <w:vertAlign w:val="superscript"/>
        </w:rPr>
        <w:t>А</w:t>
      </w:r>
      <w:r w:rsidRPr="00B54F41">
        <w:rPr>
          <w:i/>
        </w:rPr>
        <w:t xml:space="preserve"> класс</w:t>
      </w:r>
    </w:p>
    <w:p w:rsidR="00502766" w:rsidRDefault="00B54F41" w:rsidP="009F74C0">
      <w:pPr>
        <w:numPr>
          <w:ilvl w:val="0"/>
          <w:numId w:val="6"/>
        </w:numPr>
        <w:spacing w:before="120" w:line="240" w:lineRule="auto"/>
        <w:ind w:left="567"/>
      </w:pPr>
      <w:r>
        <w:t>Посмотрите, как выглядит страница в браузере. Теперь остается с помощью стилей офо</w:t>
      </w:r>
      <w:r>
        <w:t>р</w:t>
      </w:r>
      <w:r>
        <w:t>мить блоки так, чтобы они заняли правильное место на странице.</w:t>
      </w:r>
    </w:p>
    <w:p w:rsidR="00B54F41" w:rsidRDefault="002A6954" w:rsidP="009F74C0">
      <w:pPr>
        <w:numPr>
          <w:ilvl w:val="0"/>
          <w:numId w:val="6"/>
        </w:numPr>
        <w:spacing w:before="120" w:line="240" w:lineRule="auto"/>
        <w:ind w:left="567"/>
      </w:pPr>
      <w:r>
        <w:t xml:space="preserve">В стилевом файле для блока </w:t>
      </w:r>
      <w:proofErr w:type="spellStart"/>
      <w:r w:rsidRPr="002A6954">
        <w:rPr>
          <w:rStyle w:val="af4"/>
        </w:rPr>
        <w:t>pogoda</w:t>
      </w:r>
      <w:proofErr w:type="spellEnd"/>
      <w:r w:rsidRPr="002A6954">
        <w:t xml:space="preserve"> установите ширину 1</w:t>
      </w:r>
      <w:r w:rsidR="00743577">
        <w:t>4</w:t>
      </w:r>
      <w:r w:rsidRPr="002A6954">
        <w:t>0 пикселей</w:t>
      </w:r>
      <w:r>
        <w:t>, отступ слева 10 пи</w:t>
      </w:r>
      <w:r>
        <w:t>к</w:t>
      </w:r>
      <w:r>
        <w:t>селей и обтекание слева (</w:t>
      </w:r>
      <w:proofErr w:type="spellStart"/>
      <w:r w:rsidRPr="002A6954">
        <w:rPr>
          <w:rStyle w:val="af4"/>
        </w:rPr>
        <w:t>float:left</w:t>
      </w:r>
      <w:proofErr w:type="spellEnd"/>
      <w:r w:rsidRPr="002A6954">
        <w:rPr>
          <w:rStyle w:val="af4"/>
        </w:rPr>
        <w:t>;</w:t>
      </w:r>
      <w:r>
        <w:t>). Посмотрите, как теперь выглядит страница.</w:t>
      </w:r>
    </w:p>
    <w:p w:rsidR="002A6954" w:rsidRDefault="002A6954" w:rsidP="009F74C0">
      <w:pPr>
        <w:numPr>
          <w:ilvl w:val="0"/>
          <w:numId w:val="6"/>
        </w:numPr>
        <w:spacing w:before="120" w:line="240" w:lineRule="auto"/>
        <w:ind w:left="567"/>
      </w:pPr>
      <w:r>
        <w:t xml:space="preserve">В стилевом файле для блока </w:t>
      </w:r>
      <w:r w:rsidRPr="002A6954">
        <w:rPr>
          <w:rStyle w:val="af4"/>
        </w:rPr>
        <w:t>p</w:t>
      </w:r>
      <w:proofErr w:type="spellStart"/>
      <w:r>
        <w:rPr>
          <w:rStyle w:val="af4"/>
          <w:lang w:val="en-US"/>
        </w:rPr>
        <w:t>hoto</w:t>
      </w:r>
      <w:proofErr w:type="spellEnd"/>
      <w:r w:rsidRPr="002A6954">
        <w:t xml:space="preserve"> установите ширину 220 пикселей</w:t>
      </w:r>
      <w:r w:rsidR="00583409">
        <w:t>, отступ слева 10 пи</w:t>
      </w:r>
      <w:r w:rsidR="00583409">
        <w:t>к</w:t>
      </w:r>
      <w:r w:rsidR="00583409">
        <w:t>селей и</w:t>
      </w:r>
      <w:r>
        <w:t xml:space="preserve"> обтекание справа (</w:t>
      </w:r>
      <w:proofErr w:type="spellStart"/>
      <w:r w:rsidRPr="002A6954">
        <w:rPr>
          <w:rStyle w:val="af4"/>
        </w:rPr>
        <w:t>float</w:t>
      </w:r>
      <w:proofErr w:type="spellEnd"/>
      <w:r w:rsidRPr="002A6954">
        <w:rPr>
          <w:rStyle w:val="af4"/>
        </w:rPr>
        <w:t>:</w:t>
      </w:r>
      <w:r>
        <w:rPr>
          <w:rStyle w:val="af4"/>
          <w:lang w:val="en-US"/>
        </w:rPr>
        <w:t>right</w:t>
      </w:r>
      <w:r w:rsidRPr="002A6954">
        <w:rPr>
          <w:rStyle w:val="af4"/>
        </w:rPr>
        <w:t>;</w:t>
      </w:r>
      <w:r>
        <w:t>). Посмотрите, как теперь выглядит страница.</w:t>
      </w:r>
    </w:p>
    <w:p w:rsidR="002A6954" w:rsidRDefault="00A73543" w:rsidP="009F74C0">
      <w:pPr>
        <w:numPr>
          <w:ilvl w:val="0"/>
          <w:numId w:val="6"/>
        </w:numPr>
        <w:spacing w:before="120" w:line="240" w:lineRule="auto"/>
        <w:ind w:left="567"/>
      </w:pPr>
      <w:r>
        <w:lastRenderedPageBreak/>
        <w:t xml:space="preserve">Теперь сделаем так, чтобы центральная колонка (блок </w:t>
      </w:r>
      <w:proofErr w:type="spellStart"/>
      <w:r w:rsidRPr="00A73543">
        <w:rPr>
          <w:rStyle w:val="af4"/>
        </w:rPr>
        <w:t>content</w:t>
      </w:r>
      <w:proofErr w:type="spellEnd"/>
      <w:r>
        <w:t xml:space="preserve">) не залезала на </w:t>
      </w:r>
      <w:proofErr w:type="gramStart"/>
      <w:r>
        <w:t>левую</w:t>
      </w:r>
      <w:proofErr w:type="gramEnd"/>
      <w:r>
        <w:t xml:space="preserve"> и правую. </w:t>
      </w:r>
      <w:r w:rsidR="002F6231">
        <w:t xml:space="preserve">В стилевом файле для блока </w:t>
      </w:r>
      <w:proofErr w:type="spellStart"/>
      <w:r w:rsidR="002F6231" w:rsidRPr="00FB7AD3">
        <w:rPr>
          <w:rStyle w:val="af4"/>
        </w:rPr>
        <w:t>content</w:t>
      </w:r>
      <w:proofErr w:type="spellEnd"/>
      <w:r w:rsidR="002F6231">
        <w:t xml:space="preserve"> установите отступ слева 1</w:t>
      </w:r>
      <w:r w:rsidR="00743577">
        <w:t>4</w:t>
      </w:r>
      <w:r w:rsidR="002F6231">
        <w:t>0 пикселей и о</w:t>
      </w:r>
      <w:r w:rsidR="002F6231">
        <w:t>т</w:t>
      </w:r>
      <w:r w:rsidR="002F6231">
        <w:t>ступ справа 220 пикселей.</w:t>
      </w:r>
      <w:r w:rsidR="005C54B7">
        <w:t xml:space="preserve"> Посмотрите, как теперь выглядит страница.</w:t>
      </w:r>
    </w:p>
    <w:p w:rsidR="00A574CC" w:rsidRPr="00A574CC" w:rsidRDefault="008B241F" w:rsidP="009F74C0">
      <w:pPr>
        <w:numPr>
          <w:ilvl w:val="0"/>
          <w:numId w:val="6"/>
        </w:numPr>
        <w:spacing w:before="120" w:line="240" w:lineRule="auto"/>
        <w:ind w:left="567"/>
      </w:pPr>
      <w:r>
        <w:t xml:space="preserve">Остается оформить нижний блок («подвал»). В стилевом файле установите для блока </w:t>
      </w:r>
      <w:proofErr w:type="spellStart"/>
      <w:r w:rsidRPr="00A574CC">
        <w:rPr>
          <w:rStyle w:val="af4"/>
        </w:rPr>
        <w:t>footer</w:t>
      </w:r>
      <w:proofErr w:type="spellEnd"/>
      <w:r>
        <w:t xml:space="preserve"> цвет фона </w:t>
      </w:r>
      <w:r w:rsidR="00A574CC" w:rsidRPr="00A574CC">
        <w:rPr>
          <w:rStyle w:val="af4"/>
        </w:rPr>
        <w:t>#CCCCCC</w:t>
      </w:r>
      <w:r>
        <w:t xml:space="preserve">, </w:t>
      </w:r>
      <w:r w:rsidR="00A574CC">
        <w:t xml:space="preserve">внутренние </w:t>
      </w:r>
      <w:r>
        <w:t>отступ</w:t>
      </w:r>
      <w:r w:rsidR="00A574CC">
        <w:t>ы –</w:t>
      </w:r>
      <w:r>
        <w:t xml:space="preserve"> сверху 5 пикселей</w:t>
      </w:r>
      <w:r w:rsidR="00A574CC">
        <w:t>, снизу – 10 пикселей, выравнивание текста по центру. Для того</w:t>
      </w:r>
      <w:proofErr w:type="gramStart"/>
      <w:r w:rsidR="00A574CC">
        <w:t>,</w:t>
      </w:r>
      <w:proofErr w:type="gramEnd"/>
      <w:r w:rsidR="00A574CC">
        <w:t xml:space="preserve"> чтобы этот блок не обтекался другими ни слева, ни справа, добавьте свойство </w:t>
      </w:r>
    </w:p>
    <w:p w:rsidR="005C54B7" w:rsidRPr="00A574CC" w:rsidRDefault="00A574CC" w:rsidP="00A574CC">
      <w:pPr>
        <w:spacing w:before="120" w:line="240" w:lineRule="auto"/>
        <w:ind w:left="851" w:firstLine="0"/>
        <w:rPr>
          <w:lang w:val="en-US"/>
        </w:rPr>
      </w:pPr>
      <w:proofErr w:type="spellStart"/>
      <w:r w:rsidRPr="00A574CC">
        <w:rPr>
          <w:rStyle w:val="af4"/>
        </w:rPr>
        <w:t>clear:both</w:t>
      </w:r>
      <w:proofErr w:type="spellEnd"/>
      <w:r>
        <w:rPr>
          <w:rStyle w:val="af4"/>
          <w:lang w:val="en-US"/>
        </w:rPr>
        <w:t>;</w:t>
      </w:r>
    </w:p>
    <w:p w:rsidR="00A574CC" w:rsidRDefault="00A574CC" w:rsidP="009F74C0">
      <w:pPr>
        <w:numPr>
          <w:ilvl w:val="0"/>
          <w:numId w:val="6"/>
        </w:numPr>
        <w:spacing w:before="120" w:line="240" w:lineRule="auto"/>
        <w:ind w:left="567"/>
      </w:pPr>
      <w:r>
        <w:t>Посмотрите на окончательный результат в браузере:</w:t>
      </w:r>
    </w:p>
    <w:p w:rsidR="00E87569" w:rsidRDefault="00E87569" w:rsidP="00E87569"/>
    <w:p w:rsidR="00E87569" w:rsidRDefault="00101D7C" w:rsidP="00E87569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4613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69" w:rsidRDefault="00E87569" w:rsidP="00E87569"/>
    <w:p w:rsidR="00F1452C" w:rsidRDefault="00F1452C" w:rsidP="00F1452C">
      <w:pPr>
        <w:pStyle w:val="2"/>
        <w:numPr>
          <w:ilvl w:val="2"/>
          <w:numId w:val="3"/>
        </w:numPr>
        <w:tabs>
          <w:tab w:val="left" w:pos="3402"/>
        </w:tabs>
        <w:ind w:left="0" w:firstLine="0"/>
      </w:pPr>
      <w:r>
        <w:br w:type="page"/>
      </w:r>
      <w:r w:rsidRPr="00787879">
        <w:lastRenderedPageBreak/>
        <w:br/>
      </w:r>
      <w:r>
        <w:t xml:space="preserve">Использование </w:t>
      </w:r>
      <w:proofErr w:type="spellStart"/>
      <w:r w:rsidRPr="00717343">
        <w:t>Javascript</w:t>
      </w:r>
      <w:proofErr w:type="spellEnd"/>
    </w:p>
    <w:p w:rsidR="00F1452C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Скопируйте на свой компьютер каталог </w:t>
      </w:r>
      <w:r w:rsidRPr="00146E4A">
        <w:rPr>
          <w:rFonts w:ascii="Courier New" w:hAnsi="Courier New" w:cs="Courier New"/>
          <w:b/>
          <w:sz w:val="24"/>
          <w:szCs w:val="24"/>
          <w:lang w:val="en-US"/>
        </w:rPr>
        <w:t>SCRIPT</w:t>
      </w:r>
      <w:r w:rsidRPr="0037647A">
        <w:rPr>
          <w:b/>
          <w:sz w:val="24"/>
          <w:szCs w:val="24"/>
        </w:rPr>
        <w:t>.</w:t>
      </w:r>
      <w:r w:rsidRPr="005777AE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Откройте в редакторе файл </w:t>
      </w:r>
      <w:r w:rsidRPr="005777AE">
        <w:rPr>
          <w:rStyle w:val="af8"/>
        </w:rPr>
        <w:t>valaam.htm</w:t>
      </w:r>
      <w:r w:rsidRPr="005777AE">
        <w:rPr>
          <w:sz w:val="24"/>
          <w:szCs w:val="24"/>
        </w:rPr>
        <w:t xml:space="preserve"> и посмотрите, как он выглядит в браузере.</w:t>
      </w:r>
    </w:p>
    <w:p w:rsidR="00F1452C" w:rsidRPr="00A46771" w:rsidRDefault="00F1452C" w:rsidP="00F1452C">
      <w:pPr>
        <w:spacing w:after="120" w:line="240" w:lineRule="auto"/>
        <w:ind w:left="567" w:firstLine="0"/>
        <w:rPr>
          <w:sz w:val="24"/>
          <w:szCs w:val="24"/>
        </w:rPr>
      </w:pPr>
      <w:r>
        <w:rPr>
          <w:sz w:val="24"/>
          <w:szCs w:val="24"/>
        </w:rPr>
        <w:t xml:space="preserve">Ваша задача – оформить документ так, как показано на следующей странице. В нем будет один скрытый блок. Для оформления используйте рисунки из каталога </w:t>
      </w:r>
      <w:proofErr w:type="spellStart"/>
      <w:r w:rsidRPr="00146E4A">
        <w:rPr>
          <w:rFonts w:ascii="Courier New" w:hAnsi="Courier New" w:cs="Courier New"/>
          <w:b/>
          <w:sz w:val="24"/>
          <w:szCs w:val="24"/>
        </w:rPr>
        <w:t>images</w:t>
      </w:r>
      <w:proofErr w:type="spellEnd"/>
      <w:r>
        <w:rPr>
          <w:sz w:val="24"/>
          <w:szCs w:val="24"/>
        </w:rPr>
        <w:t>.</w:t>
      </w:r>
    </w:p>
    <w:p w:rsidR="00F1452C" w:rsidRPr="000A6E63" w:rsidRDefault="00F1452C" w:rsidP="00F1452C">
      <w:pPr>
        <w:numPr>
          <w:ilvl w:val="0"/>
          <w:numId w:val="19"/>
        </w:numPr>
        <w:spacing w:after="120" w:line="240" w:lineRule="auto"/>
        <w:ind w:left="567"/>
        <w:jc w:val="left"/>
        <w:rPr>
          <w:sz w:val="23"/>
          <w:szCs w:val="23"/>
        </w:rPr>
      </w:pPr>
      <w:r w:rsidRPr="000A6E63">
        <w:rPr>
          <w:sz w:val="24"/>
          <w:szCs w:val="24"/>
        </w:rPr>
        <w:t xml:space="preserve">Добавьте тэги, необходимые для </w:t>
      </w:r>
      <w:proofErr w:type="gramStart"/>
      <w:r w:rsidRPr="000A6E63">
        <w:rPr>
          <w:sz w:val="24"/>
          <w:szCs w:val="24"/>
        </w:rPr>
        <w:t>правильного</w:t>
      </w:r>
      <w:proofErr w:type="gramEnd"/>
      <w:r w:rsidRPr="000A6E63">
        <w:rPr>
          <w:sz w:val="24"/>
          <w:szCs w:val="24"/>
        </w:rPr>
        <w:t xml:space="preserve"> </w:t>
      </w:r>
      <w:r w:rsidRPr="000A6E63">
        <w:rPr>
          <w:sz w:val="24"/>
          <w:szCs w:val="24"/>
          <w:lang w:val="en-US"/>
        </w:rPr>
        <w:t>HTML</w:t>
      </w:r>
      <w:r w:rsidRPr="000A6E63">
        <w:rPr>
          <w:sz w:val="24"/>
          <w:szCs w:val="24"/>
        </w:rPr>
        <w:t xml:space="preserve">-документа. </w:t>
      </w:r>
      <w:r w:rsidRPr="000A6E63">
        <w:rPr>
          <w:sz w:val="23"/>
          <w:szCs w:val="23"/>
        </w:rPr>
        <w:t>Добавьте заголовок страницы (</w:t>
      </w:r>
      <w:r w:rsidRPr="000A6E63">
        <w:rPr>
          <w:rFonts w:ascii="Courier New" w:hAnsi="Courier New" w:cs="Courier New"/>
          <w:b/>
          <w:sz w:val="23"/>
          <w:szCs w:val="23"/>
          <w:lang w:val="en-US"/>
        </w:rPr>
        <w:t>TITLE</w:t>
      </w:r>
      <w:r w:rsidRPr="000A6E63">
        <w:rPr>
          <w:sz w:val="23"/>
          <w:szCs w:val="23"/>
        </w:rPr>
        <w:t>), укажите название документа и фамилию автора, например:</w:t>
      </w:r>
    </w:p>
    <w:p w:rsidR="00F1452C" w:rsidRPr="009D1409" w:rsidRDefault="00F1452C" w:rsidP="00F1452C">
      <w:pPr>
        <w:spacing w:after="120" w:line="240" w:lineRule="auto"/>
        <w:ind w:left="567" w:firstLine="0"/>
        <w:jc w:val="left"/>
        <w:rPr>
          <w:i/>
          <w:sz w:val="23"/>
          <w:szCs w:val="23"/>
        </w:rPr>
      </w:pPr>
      <w:r w:rsidRPr="009D1409">
        <w:rPr>
          <w:sz w:val="23"/>
          <w:szCs w:val="23"/>
        </w:rPr>
        <w:tab/>
      </w:r>
      <w:r>
        <w:rPr>
          <w:i/>
          <w:sz w:val="23"/>
          <w:szCs w:val="23"/>
        </w:rPr>
        <w:t>Валаам</w:t>
      </w:r>
      <w:r w:rsidRPr="009D1409">
        <w:rPr>
          <w:i/>
          <w:sz w:val="23"/>
          <w:szCs w:val="23"/>
        </w:rPr>
        <w:t xml:space="preserve">: работа Василия </w:t>
      </w:r>
      <w:proofErr w:type="spellStart"/>
      <w:r w:rsidRPr="009D1409">
        <w:rPr>
          <w:i/>
          <w:sz w:val="23"/>
          <w:szCs w:val="23"/>
        </w:rPr>
        <w:t>Пупкина</w:t>
      </w:r>
      <w:proofErr w:type="spellEnd"/>
      <w:r w:rsidRPr="009D1409">
        <w:rPr>
          <w:i/>
          <w:sz w:val="23"/>
          <w:szCs w:val="23"/>
        </w:rPr>
        <w:t>.</w:t>
      </w:r>
    </w:p>
    <w:p w:rsidR="00F1452C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Выделите заголовок документа стилем </w:t>
      </w:r>
      <w:r w:rsidRPr="000A6E63">
        <w:rPr>
          <w:rStyle w:val="af8"/>
        </w:rPr>
        <w:t>H1</w:t>
      </w:r>
      <w:r>
        <w:rPr>
          <w:sz w:val="24"/>
          <w:szCs w:val="24"/>
        </w:rPr>
        <w:t>.</w:t>
      </w:r>
      <w:r w:rsidRPr="000A6E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Справа от заголовка добавьте рисунок </w:t>
      </w:r>
      <w:r w:rsidRPr="000A6E63">
        <w:rPr>
          <w:rStyle w:val="af8"/>
        </w:rPr>
        <w:t>valaam_gray.gif</w:t>
      </w:r>
      <w:r>
        <w:rPr>
          <w:sz w:val="24"/>
          <w:szCs w:val="24"/>
        </w:rPr>
        <w:t xml:space="preserve">, который будет ссылкой на сайт </w:t>
      </w:r>
      <w:r w:rsidRPr="000A6E63">
        <w:rPr>
          <w:rStyle w:val="af8"/>
        </w:rPr>
        <w:t>valaam.ru</w:t>
      </w:r>
      <w:r>
        <w:rPr>
          <w:sz w:val="24"/>
          <w:szCs w:val="24"/>
        </w:rPr>
        <w:t>.</w:t>
      </w:r>
      <w:r w:rsidRPr="000A6E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 наведении мыши рисунок должен меняться на </w:t>
      </w:r>
      <w:r w:rsidRPr="000A6E63">
        <w:rPr>
          <w:rStyle w:val="af8"/>
        </w:rPr>
        <w:t>valaam.gif</w:t>
      </w:r>
      <w:r>
        <w:rPr>
          <w:sz w:val="24"/>
          <w:szCs w:val="24"/>
        </w:rPr>
        <w:t>.</w:t>
      </w:r>
    </w:p>
    <w:p w:rsidR="00F1452C" w:rsidRPr="00BB4516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Выделите абзацы в тексте с помощью тэга </w:t>
      </w:r>
      <w:r w:rsidRPr="00BB4516">
        <w:rPr>
          <w:rStyle w:val="af8"/>
        </w:rPr>
        <w:t>P</w:t>
      </w:r>
      <w:r>
        <w:rPr>
          <w:sz w:val="24"/>
          <w:szCs w:val="24"/>
        </w:rPr>
        <w:t>.</w:t>
      </w:r>
    </w:p>
    <w:p w:rsidR="00F1452C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Создайте стилевой файл </w:t>
      </w:r>
      <w:r w:rsidRPr="00E90B78">
        <w:rPr>
          <w:rStyle w:val="af8"/>
        </w:rPr>
        <w:t>valaam.css</w:t>
      </w:r>
      <w:r>
        <w:rPr>
          <w:sz w:val="24"/>
          <w:szCs w:val="24"/>
        </w:rPr>
        <w:t xml:space="preserve"> и файл для скриптов </w:t>
      </w:r>
      <w:r w:rsidRPr="00E90B78">
        <w:rPr>
          <w:rStyle w:val="af8"/>
        </w:rPr>
        <w:t>valaam.js</w:t>
      </w:r>
      <w:r>
        <w:rPr>
          <w:sz w:val="24"/>
          <w:szCs w:val="24"/>
        </w:rPr>
        <w:t>, подключ</w:t>
      </w:r>
      <w:r>
        <w:rPr>
          <w:sz w:val="24"/>
          <w:szCs w:val="24"/>
        </w:rPr>
        <w:t>и</w:t>
      </w:r>
      <w:r>
        <w:rPr>
          <w:sz w:val="24"/>
          <w:szCs w:val="24"/>
        </w:rPr>
        <w:t>те эти файлы к документу. Все оформление должно быть сделано с помощью CSS</w:t>
      </w:r>
      <w:r w:rsidRPr="00A46771">
        <w:rPr>
          <w:sz w:val="24"/>
          <w:szCs w:val="24"/>
        </w:rPr>
        <w:t xml:space="preserve">, все скрипты </w:t>
      </w:r>
      <w:r>
        <w:rPr>
          <w:sz w:val="24"/>
          <w:szCs w:val="24"/>
        </w:rPr>
        <w:t xml:space="preserve">«убраны» в файл </w:t>
      </w:r>
      <w:r w:rsidRPr="00E90B78">
        <w:rPr>
          <w:rStyle w:val="af8"/>
        </w:rPr>
        <w:t>valaam.js</w:t>
      </w:r>
      <w:r w:rsidRPr="00A46771">
        <w:rPr>
          <w:sz w:val="24"/>
          <w:szCs w:val="24"/>
        </w:rPr>
        <w:t>.</w:t>
      </w:r>
    </w:p>
    <w:p w:rsidR="00F1452C" w:rsidRPr="009D1409" w:rsidRDefault="00F1452C" w:rsidP="00F1452C">
      <w:pPr>
        <w:numPr>
          <w:ilvl w:val="0"/>
          <w:numId w:val="19"/>
        </w:numPr>
        <w:spacing w:after="120" w:line="240" w:lineRule="auto"/>
        <w:ind w:left="567"/>
        <w:jc w:val="left"/>
        <w:rPr>
          <w:sz w:val="23"/>
          <w:szCs w:val="23"/>
        </w:rPr>
      </w:pPr>
      <w:r w:rsidRPr="009D1409">
        <w:rPr>
          <w:sz w:val="23"/>
          <w:szCs w:val="23"/>
        </w:rPr>
        <w:t>Замените верхние кавычки на «</w:t>
      </w:r>
      <w:r w:rsidR="000B7908">
        <w:rPr>
          <w:sz w:val="23"/>
          <w:szCs w:val="23"/>
        </w:rPr>
        <w:t>ёлочки</w:t>
      </w:r>
      <w:r w:rsidRPr="009D1409">
        <w:rPr>
          <w:sz w:val="23"/>
          <w:szCs w:val="23"/>
        </w:rPr>
        <w:t>».</w:t>
      </w:r>
    </w:p>
    <w:p w:rsidR="00F1452C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Замените везде, где нужно, обычные пробелы на неразрывные, и знаки «минус» – на тире; сделайте так, чтобы тире не отрывались от предыдущих слов.</w:t>
      </w:r>
    </w:p>
    <w:p w:rsidR="00F1452C" w:rsidRPr="00A17EDE" w:rsidRDefault="00F1452C" w:rsidP="00F1452C">
      <w:pPr>
        <w:numPr>
          <w:ilvl w:val="0"/>
          <w:numId w:val="19"/>
        </w:numPr>
        <w:spacing w:after="120" w:line="240" w:lineRule="auto"/>
        <w:ind w:left="567"/>
        <w:jc w:val="left"/>
        <w:rPr>
          <w:sz w:val="24"/>
          <w:szCs w:val="24"/>
        </w:rPr>
      </w:pPr>
      <w:r>
        <w:rPr>
          <w:sz w:val="24"/>
          <w:szCs w:val="24"/>
        </w:rPr>
        <w:t>Сделайте плавающий блок, содержащий фотографию Валаама и подпись «Фото А. </w:t>
      </w:r>
      <w:proofErr w:type="spellStart"/>
      <w:r>
        <w:rPr>
          <w:sz w:val="24"/>
          <w:szCs w:val="24"/>
        </w:rPr>
        <w:t>Колыбалова</w:t>
      </w:r>
      <w:proofErr w:type="spellEnd"/>
      <w:r>
        <w:rPr>
          <w:sz w:val="24"/>
          <w:szCs w:val="24"/>
        </w:rPr>
        <w:t xml:space="preserve"> (</w:t>
      </w:r>
      <w:hyperlink r:id="rId17" w:history="1">
        <w:r w:rsidRPr="00BF49DC">
          <w:rPr>
            <w:rStyle w:val="a7"/>
            <w:sz w:val="24"/>
            <w:szCs w:val="24"/>
            <w:lang w:val="en-US"/>
          </w:rPr>
          <w:t>www</w:t>
        </w:r>
        <w:r w:rsidRPr="00BF49DC">
          <w:rPr>
            <w:rStyle w:val="a7"/>
            <w:sz w:val="24"/>
            <w:szCs w:val="24"/>
          </w:rPr>
          <w:t>.</w:t>
        </w:r>
        <w:proofErr w:type="spellStart"/>
        <w:r w:rsidRPr="00BF49DC">
          <w:rPr>
            <w:rStyle w:val="a7"/>
            <w:sz w:val="24"/>
            <w:szCs w:val="24"/>
            <w:lang w:val="en-US"/>
          </w:rPr>
          <w:t>rg</w:t>
        </w:r>
        <w:proofErr w:type="spellEnd"/>
        <w:r w:rsidRPr="00BF49DC">
          <w:rPr>
            <w:rStyle w:val="a7"/>
            <w:sz w:val="24"/>
            <w:szCs w:val="24"/>
          </w:rPr>
          <w:t>.</w:t>
        </w:r>
        <w:proofErr w:type="spellStart"/>
        <w:r w:rsidRPr="00BF49DC">
          <w:rPr>
            <w:rStyle w:val="a7"/>
            <w:sz w:val="24"/>
            <w:szCs w:val="24"/>
            <w:lang w:val="en-US"/>
          </w:rPr>
          <w:t>ru</w:t>
        </w:r>
        <w:proofErr w:type="spellEnd"/>
      </w:hyperlink>
      <w:r w:rsidRPr="00350826">
        <w:rPr>
          <w:sz w:val="24"/>
          <w:szCs w:val="24"/>
        </w:rPr>
        <w:t xml:space="preserve">) </w:t>
      </w:r>
      <w:r>
        <w:rPr>
          <w:sz w:val="24"/>
          <w:szCs w:val="24"/>
        </w:rPr>
        <w:t>»</w:t>
      </w:r>
      <w:r w:rsidRPr="00A46771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Адрес сайта должен быть ссылкой на этот сайт. </w:t>
      </w:r>
      <w:r>
        <w:rPr>
          <w:sz w:val="24"/>
          <w:szCs w:val="24"/>
        </w:rPr>
        <w:br/>
        <w:t>Подпись должна быть набрана шрифтом без засечек (</w:t>
      </w:r>
      <w:proofErr w:type="spellStart"/>
      <w:r w:rsidRPr="00BC0C3B">
        <w:rPr>
          <w:rStyle w:val="af8"/>
        </w:rPr>
        <w:t>sans-serif</w:t>
      </w:r>
      <w:proofErr w:type="spellEnd"/>
      <w:r>
        <w:rPr>
          <w:sz w:val="24"/>
          <w:szCs w:val="24"/>
        </w:rPr>
        <w:t>)</w:t>
      </w:r>
      <w:r w:rsidRPr="00BC0C3B">
        <w:rPr>
          <w:sz w:val="24"/>
          <w:szCs w:val="24"/>
        </w:rPr>
        <w:t xml:space="preserve">, курсивом, размер 80% от </w:t>
      </w:r>
      <w:r>
        <w:rPr>
          <w:sz w:val="24"/>
          <w:szCs w:val="24"/>
        </w:rPr>
        <w:t xml:space="preserve">размера шрифта </w:t>
      </w:r>
      <w:r w:rsidRPr="00BC0C3B">
        <w:rPr>
          <w:sz w:val="24"/>
          <w:szCs w:val="24"/>
        </w:rPr>
        <w:t>основного</w:t>
      </w:r>
      <w:r>
        <w:rPr>
          <w:sz w:val="24"/>
          <w:szCs w:val="24"/>
        </w:rPr>
        <w:t xml:space="preserve"> текста, внешних отступов (</w:t>
      </w:r>
      <w:proofErr w:type="spellStart"/>
      <w:r w:rsidRPr="004B031C">
        <w:rPr>
          <w:rStyle w:val="af8"/>
        </w:rPr>
        <w:t>margin</w:t>
      </w:r>
      <w:proofErr w:type="spellEnd"/>
      <w:r>
        <w:rPr>
          <w:sz w:val="24"/>
          <w:szCs w:val="24"/>
        </w:rPr>
        <w:t>) нет.</w:t>
      </w:r>
    </w:p>
    <w:p w:rsidR="00F1452C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 w:rsidRPr="009A7F7D">
        <w:rPr>
          <w:sz w:val="24"/>
          <w:szCs w:val="24"/>
        </w:rPr>
        <w:t>Оформите скрытый блок, включающий ту часть текста, которой нет на экране в кра</w:t>
      </w:r>
      <w:r w:rsidRPr="009A7F7D">
        <w:rPr>
          <w:sz w:val="24"/>
          <w:szCs w:val="24"/>
        </w:rPr>
        <w:t>т</w:t>
      </w:r>
      <w:r w:rsidRPr="009A7F7D">
        <w:rPr>
          <w:sz w:val="24"/>
          <w:szCs w:val="24"/>
        </w:rPr>
        <w:t>кой версии (см. оборот). Присвойте этому блоку имя (</w:t>
      </w:r>
      <w:proofErr w:type="spellStart"/>
      <w:r w:rsidRPr="009A7F7D">
        <w:rPr>
          <w:rStyle w:val="af8"/>
        </w:rPr>
        <w:t>id</w:t>
      </w:r>
      <w:proofErr w:type="spellEnd"/>
      <w:r w:rsidRPr="009A7F7D">
        <w:rPr>
          <w:sz w:val="24"/>
          <w:szCs w:val="24"/>
        </w:rPr>
        <w:t xml:space="preserve">), установите следующее оформление: цвет фона #EEEEFF; рамка синяя, сплошная, толщиной 1 пиксель; </w:t>
      </w:r>
      <w:r>
        <w:rPr>
          <w:sz w:val="24"/>
          <w:szCs w:val="24"/>
        </w:rPr>
        <w:t>о</w:t>
      </w:r>
      <w:r>
        <w:rPr>
          <w:sz w:val="24"/>
          <w:szCs w:val="24"/>
        </w:rPr>
        <w:t>т</w:t>
      </w:r>
      <w:r>
        <w:rPr>
          <w:sz w:val="24"/>
          <w:szCs w:val="24"/>
        </w:rPr>
        <w:t>ступы по бокам 10 пикселей.</w:t>
      </w:r>
    </w:p>
    <w:p w:rsidR="00F1452C" w:rsidRPr="0001538C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 w:rsidRPr="0001538C">
        <w:rPr>
          <w:sz w:val="24"/>
          <w:szCs w:val="24"/>
        </w:rPr>
        <w:t>В нижнюю часть скрытого блока добавьте внутренний плавающий блок, содерж</w:t>
      </w:r>
      <w:r w:rsidRPr="0001538C">
        <w:rPr>
          <w:sz w:val="24"/>
          <w:szCs w:val="24"/>
        </w:rPr>
        <w:t>а</w:t>
      </w:r>
      <w:r w:rsidRPr="0001538C">
        <w:rPr>
          <w:sz w:val="24"/>
          <w:szCs w:val="24"/>
        </w:rPr>
        <w:t>щий фотографию резьбы по дереву с подписью ‘</w:t>
      </w:r>
      <w:r w:rsidRPr="00146E4A">
        <w:rPr>
          <w:i/>
          <w:sz w:val="24"/>
          <w:szCs w:val="24"/>
        </w:rPr>
        <w:t>К. Гоголев. «На пристани» (резьба по дереву)</w:t>
      </w:r>
      <w:r w:rsidRPr="0001538C">
        <w:rPr>
          <w:sz w:val="24"/>
          <w:szCs w:val="24"/>
        </w:rPr>
        <w:t xml:space="preserve">’. </w:t>
      </w:r>
      <w:r>
        <w:rPr>
          <w:sz w:val="24"/>
          <w:szCs w:val="24"/>
        </w:rPr>
        <w:t>Оформление подписи должно быть такое же, как и для первого плав</w:t>
      </w:r>
      <w:r>
        <w:rPr>
          <w:sz w:val="24"/>
          <w:szCs w:val="24"/>
        </w:rPr>
        <w:t>а</w:t>
      </w:r>
      <w:r>
        <w:rPr>
          <w:sz w:val="24"/>
          <w:szCs w:val="24"/>
        </w:rPr>
        <w:t>ющего блока.</w:t>
      </w:r>
    </w:p>
    <w:p w:rsidR="00F1452C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 w:rsidRPr="009A7F7D">
        <w:rPr>
          <w:sz w:val="24"/>
          <w:szCs w:val="24"/>
        </w:rPr>
        <w:t>С</w:t>
      </w:r>
      <w:r>
        <w:rPr>
          <w:sz w:val="24"/>
          <w:szCs w:val="24"/>
        </w:rPr>
        <w:t xml:space="preserve">делайте так, чтобы скрытый блок показывался при </w:t>
      </w:r>
      <w:proofErr w:type="gramStart"/>
      <w:r>
        <w:rPr>
          <w:sz w:val="24"/>
          <w:szCs w:val="24"/>
        </w:rPr>
        <w:t>щелчке</w:t>
      </w:r>
      <w:proofErr w:type="gramEnd"/>
      <w:r>
        <w:rPr>
          <w:sz w:val="24"/>
          <w:szCs w:val="24"/>
        </w:rPr>
        <w:t xml:space="preserve"> по словам «гениев тво</w:t>
      </w:r>
      <w:r>
        <w:rPr>
          <w:sz w:val="24"/>
          <w:szCs w:val="24"/>
        </w:rPr>
        <w:t>р</w:t>
      </w:r>
      <w:r>
        <w:rPr>
          <w:sz w:val="24"/>
          <w:szCs w:val="24"/>
        </w:rPr>
        <w:t>чества и науки».</w:t>
      </w:r>
    </w:p>
    <w:p w:rsidR="00F1452C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>В конце скрытого блока должна быть ссылка с текстом «Свернуть», при щелчке по которой блок скрывается.</w:t>
      </w:r>
    </w:p>
    <w:p w:rsidR="00F1452C" w:rsidRDefault="00F1452C" w:rsidP="00F1452C">
      <w:pPr>
        <w:numPr>
          <w:ilvl w:val="0"/>
          <w:numId w:val="19"/>
        </w:numPr>
        <w:spacing w:after="120" w:line="240" w:lineRule="auto"/>
        <w:ind w:left="567"/>
        <w:rPr>
          <w:sz w:val="24"/>
          <w:szCs w:val="24"/>
        </w:rPr>
      </w:pPr>
      <w:r w:rsidRPr="000A42D7">
        <w:rPr>
          <w:sz w:val="24"/>
          <w:szCs w:val="24"/>
        </w:rPr>
        <w:t xml:space="preserve">В конце документа </w:t>
      </w:r>
      <w:r>
        <w:rPr>
          <w:sz w:val="24"/>
          <w:szCs w:val="24"/>
        </w:rPr>
        <w:t>добавьте</w:t>
      </w:r>
      <w:r w:rsidRPr="000A42D7">
        <w:rPr>
          <w:sz w:val="24"/>
          <w:szCs w:val="24"/>
        </w:rPr>
        <w:t xml:space="preserve"> форму с вопросом «Назовите ближайший город, из к</w:t>
      </w:r>
      <w:r w:rsidRPr="000A42D7">
        <w:rPr>
          <w:sz w:val="24"/>
          <w:szCs w:val="24"/>
        </w:rPr>
        <w:t>о</w:t>
      </w:r>
      <w:r w:rsidRPr="000A42D7">
        <w:rPr>
          <w:sz w:val="24"/>
          <w:szCs w:val="24"/>
        </w:rPr>
        <w:t>торого можно приехать на</w:t>
      </w:r>
      <w:r>
        <w:rPr>
          <w:sz w:val="24"/>
          <w:szCs w:val="24"/>
        </w:rPr>
        <w:t xml:space="preserve"> </w:t>
      </w:r>
      <w:r w:rsidRPr="000A42D7">
        <w:rPr>
          <w:sz w:val="24"/>
          <w:szCs w:val="24"/>
        </w:rPr>
        <w:t>о. Валаам»</w:t>
      </w:r>
      <w:r>
        <w:rPr>
          <w:sz w:val="24"/>
          <w:szCs w:val="24"/>
        </w:rPr>
        <w:t xml:space="preserve"> (правильный ответ – Сортавала). Выделите вопрос с помощью тэга </w:t>
      </w:r>
      <w:r w:rsidRPr="000A42D7">
        <w:rPr>
          <w:rStyle w:val="af8"/>
        </w:rPr>
        <w:t>STRONG</w:t>
      </w:r>
      <w:r>
        <w:rPr>
          <w:sz w:val="24"/>
          <w:szCs w:val="24"/>
        </w:rPr>
        <w:t>. Сделайте так, чтобы после щелчка по кнопке</w:t>
      </w:r>
      <w:proofErr w:type="gramStart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О</w:t>
      </w:r>
      <w:proofErr w:type="gramEnd"/>
      <w:r>
        <w:rPr>
          <w:i/>
          <w:sz w:val="24"/>
          <w:szCs w:val="24"/>
        </w:rPr>
        <w:t>т</w:t>
      </w:r>
      <w:r>
        <w:rPr>
          <w:i/>
          <w:sz w:val="24"/>
          <w:szCs w:val="24"/>
        </w:rPr>
        <w:t>ветить</w:t>
      </w:r>
      <w:r>
        <w:rPr>
          <w:sz w:val="24"/>
          <w:szCs w:val="24"/>
        </w:rPr>
        <w:t xml:space="preserve"> на экран выдавалось сообщение «</w:t>
      </w:r>
      <w:r w:rsidRPr="000A42D7">
        <w:rPr>
          <w:i/>
          <w:sz w:val="24"/>
          <w:szCs w:val="24"/>
        </w:rPr>
        <w:t>Правильно</w:t>
      </w:r>
      <w:r>
        <w:rPr>
          <w:sz w:val="24"/>
          <w:szCs w:val="24"/>
        </w:rPr>
        <w:t>» или «</w:t>
      </w:r>
      <w:r w:rsidRPr="000A42D7">
        <w:rPr>
          <w:i/>
          <w:sz w:val="24"/>
          <w:szCs w:val="24"/>
        </w:rPr>
        <w:t>Неправильно</w:t>
      </w:r>
      <w:r>
        <w:rPr>
          <w:sz w:val="24"/>
          <w:szCs w:val="24"/>
        </w:rPr>
        <w:t>».</w:t>
      </w:r>
    </w:p>
    <w:p w:rsidR="00F1452C" w:rsidRDefault="00F1452C" w:rsidP="00F1452C">
      <w:pPr>
        <w:spacing w:after="120" w:line="240" w:lineRule="auto"/>
        <w:rPr>
          <w:sz w:val="24"/>
          <w:szCs w:val="24"/>
        </w:rPr>
      </w:pPr>
    </w:p>
    <w:p w:rsidR="00F1452C" w:rsidRDefault="00F1452C" w:rsidP="00F1452C">
      <w:pPr>
        <w:spacing w:after="120" w:line="240" w:lineRule="auto"/>
        <w:rPr>
          <w:sz w:val="24"/>
          <w:szCs w:val="24"/>
        </w:rPr>
      </w:pPr>
    </w:p>
    <w:p w:rsidR="00F1452C" w:rsidRDefault="00101D7C" w:rsidP="00F1452C">
      <w:pPr>
        <w:tabs>
          <w:tab w:val="left" w:pos="1268"/>
        </w:tabs>
        <w:ind w:right="-285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64685" cy="3018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52C" w:rsidRPr="00984FD3" w:rsidRDefault="00F1452C" w:rsidP="00F1452C">
      <w:pPr>
        <w:tabs>
          <w:tab w:val="left" w:pos="1268"/>
        </w:tabs>
        <w:spacing w:before="240"/>
        <w:ind w:right="-285" w:firstLine="0"/>
        <w:rPr>
          <w:i/>
          <w:sz w:val="24"/>
        </w:rPr>
      </w:pPr>
      <w:r>
        <w:rPr>
          <w:i/>
          <w:sz w:val="24"/>
        </w:rPr>
        <w:t>Полная версия (развернутый</w:t>
      </w:r>
      <w:r w:rsidRPr="00984FD3">
        <w:rPr>
          <w:i/>
          <w:sz w:val="24"/>
        </w:rPr>
        <w:t xml:space="preserve"> вид</w:t>
      </w:r>
      <w:r>
        <w:rPr>
          <w:i/>
          <w:sz w:val="24"/>
        </w:rPr>
        <w:t>)</w:t>
      </w:r>
      <w:r w:rsidRPr="00984FD3">
        <w:rPr>
          <w:i/>
          <w:sz w:val="24"/>
        </w:rPr>
        <w:t>:</w:t>
      </w:r>
    </w:p>
    <w:p w:rsidR="00F1452C" w:rsidRPr="00020EF4" w:rsidRDefault="00101D7C" w:rsidP="00F1452C">
      <w:pPr>
        <w:tabs>
          <w:tab w:val="left" w:pos="1268"/>
        </w:tabs>
        <w:ind w:right="-285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34840" cy="54025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EF" w:rsidRPr="00101D7C" w:rsidRDefault="004337EF" w:rsidP="00101D7C">
      <w:pPr>
        <w:pStyle w:val="2"/>
        <w:tabs>
          <w:tab w:val="left" w:pos="3402"/>
        </w:tabs>
        <w:ind w:firstLine="0"/>
        <w:rPr>
          <w:lang w:val="en-US"/>
        </w:rPr>
      </w:pPr>
    </w:p>
    <w:sectPr w:rsidR="004337EF" w:rsidRPr="00101D7C" w:rsidSect="00D03EE1">
      <w:headerReference w:type="default" r:id="rId20"/>
      <w:footerReference w:type="default" r:id="rId21"/>
      <w:pgSz w:w="11906" w:h="16838"/>
      <w:pgMar w:top="1134" w:right="850" w:bottom="567" w:left="1701" w:header="708" w:footer="2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58D6" w:rsidRDefault="002558D6" w:rsidP="00C108F9">
      <w:pPr>
        <w:spacing w:line="240" w:lineRule="auto"/>
      </w:pPr>
      <w:r>
        <w:separator/>
      </w:r>
    </w:p>
  </w:endnote>
  <w:endnote w:type="continuationSeparator" w:id="0">
    <w:p w:rsidR="002558D6" w:rsidRDefault="002558D6" w:rsidP="00C108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7A8" w:rsidRPr="00E330E4" w:rsidRDefault="009167A8" w:rsidP="00D03EE1">
    <w:pPr>
      <w:pBdr>
        <w:top w:val="single" w:sz="4" w:space="1" w:color="auto"/>
      </w:pBdr>
      <w:tabs>
        <w:tab w:val="left" w:pos="2529"/>
        <w:tab w:val="center" w:pos="4677"/>
        <w:tab w:val="right" w:pos="9355"/>
      </w:tabs>
      <w:spacing w:line="240" w:lineRule="auto"/>
      <w:ind w:firstLine="0"/>
      <w:jc w:val="left"/>
      <w:rPr>
        <w:rFonts w:ascii="Times New Roman" w:eastAsia="Times New Roman" w:hAnsi="Times New Roman"/>
        <w:i/>
        <w:sz w:val="24"/>
        <w:szCs w:val="24"/>
        <w:lang w:val="en-US" w:bidi="en-US"/>
      </w:rPr>
    </w:pPr>
    <w:r>
      <w:rPr>
        <w:rFonts w:ascii="Times New Roman" w:eastAsia="Times New Roman" w:hAnsi="Times New Roman"/>
        <w:i/>
        <w:sz w:val="24"/>
        <w:szCs w:val="24"/>
        <w:lang w:val="en-US" w:bidi="en-US"/>
      </w:rPr>
      <w:tab/>
    </w:r>
    <w:r>
      <w:rPr>
        <w:rFonts w:ascii="Times New Roman" w:eastAsia="Times New Roman" w:hAnsi="Times New Roman"/>
        <w:i/>
        <w:sz w:val="24"/>
        <w:szCs w:val="24"/>
        <w:lang w:val="en-US" w:bidi="en-US"/>
      </w:rPr>
      <w:tab/>
    </w:r>
    <w:r>
      <w:rPr>
        <w:rFonts w:ascii="Times New Roman" w:eastAsia="Times New Roman" w:hAnsi="Times New Roman"/>
        <w:i/>
        <w:sz w:val="24"/>
        <w:szCs w:val="24"/>
        <w:lang w:val="en-US" w:bidi="en-US"/>
      </w:rPr>
      <w:tab/>
    </w:r>
    <w:r w:rsidRPr="00E330E4">
      <w:rPr>
        <w:rFonts w:ascii="Times New Roman" w:eastAsia="Times New Roman" w:hAnsi="Times New Roman"/>
        <w:i/>
        <w:sz w:val="24"/>
        <w:szCs w:val="24"/>
        <w:lang w:val="en-US" w:bidi="en-US"/>
      </w:rPr>
      <w:t>http://kpolyakov.</w:t>
    </w:r>
    <w:proofErr w:type="spellStart"/>
    <w:r w:rsidR="00DE2D59">
      <w:rPr>
        <w:rFonts w:ascii="Times New Roman" w:eastAsia="Times New Roman" w:hAnsi="Times New Roman"/>
        <w:i/>
        <w:sz w:val="24"/>
        <w:szCs w:val="24"/>
        <w:lang w:bidi="en-US"/>
      </w:rPr>
      <w:t>spb</w:t>
    </w:r>
    <w:proofErr w:type="spellEnd"/>
    <w:r w:rsidRPr="00E330E4">
      <w:rPr>
        <w:rFonts w:ascii="Times New Roman" w:eastAsia="Times New Roman" w:hAnsi="Times New Roman"/>
        <w:i/>
        <w:sz w:val="24"/>
        <w:szCs w:val="24"/>
        <w:lang w:val="en-US" w:bidi="en-US"/>
      </w:rPr>
      <w:t>.</w:t>
    </w:r>
    <w:proofErr w:type="spellStart"/>
    <w:r w:rsidRPr="00E330E4">
      <w:rPr>
        <w:rFonts w:ascii="Times New Roman" w:eastAsia="Times New Roman" w:hAnsi="Times New Roman"/>
        <w:i/>
        <w:sz w:val="24"/>
        <w:szCs w:val="24"/>
        <w:lang w:val="en-US" w:bidi="en-US"/>
      </w:rPr>
      <w:t>ru</w:t>
    </w:r>
    <w:proofErr w:type="spellEnd"/>
  </w:p>
  <w:p w:rsidR="009167A8" w:rsidRDefault="009167A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58D6" w:rsidRDefault="002558D6" w:rsidP="00426CDC">
      <w:pPr>
        <w:spacing w:line="240" w:lineRule="auto"/>
        <w:ind w:firstLine="0"/>
      </w:pPr>
      <w:r>
        <w:separator/>
      </w:r>
    </w:p>
  </w:footnote>
  <w:footnote w:type="continuationSeparator" w:id="0">
    <w:p w:rsidR="002558D6" w:rsidRDefault="002558D6" w:rsidP="00C108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7A8" w:rsidRPr="00E330E4" w:rsidRDefault="00101D7C" w:rsidP="00E330E4">
    <w:pPr>
      <w:pBdr>
        <w:bottom w:val="single" w:sz="4" w:space="1" w:color="auto"/>
      </w:pBdr>
      <w:tabs>
        <w:tab w:val="center" w:pos="4677"/>
        <w:tab w:val="right" w:pos="9355"/>
      </w:tabs>
      <w:spacing w:line="240" w:lineRule="auto"/>
      <w:ind w:firstLine="0"/>
      <w:jc w:val="left"/>
      <w:rPr>
        <w:rFonts w:ascii="Times New Roman" w:eastAsia="Times New Roman" w:hAnsi="Times New Roman"/>
        <w:i/>
        <w:sz w:val="24"/>
        <w:szCs w:val="24"/>
        <w:lang w:bidi="en-US"/>
      </w:rPr>
    </w:pPr>
    <w:r>
      <w:rPr>
        <w:rFonts w:ascii="Times New Roman" w:eastAsia="Times New Roman" w:hAnsi="Times New Roman"/>
        <w:i/>
        <w:noProof/>
        <w:sz w:val="24"/>
        <w:szCs w:val="24"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5151755</wp:posOffset>
              </wp:positionH>
              <wp:positionV relativeFrom="paragraph">
                <wp:posOffset>-274320</wp:posOffset>
              </wp:positionV>
              <wp:extent cx="1184275" cy="250825"/>
              <wp:effectExtent l="0" t="1905" r="0" b="4445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84275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67A8" w:rsidRDefault="009167A8" w:rsidP="00CD34E1">
                          <w:pPr>
                            <w:ind w:firstLine="0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TIME \@ "dd.MM.yyyy" </w:instrText>
                          </w:r>
                          <w:r>
                            <w:fldChar w:fldCharType="separate"/>
                          </w:r>
                          <w:r w:rsidR="002937DE">
                            <w:rPr>
                              <w:noProof/>
                            </w:rPr>
                            <w:t>22.10.2020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405.65pt;margin-top:-21.6pt;width:93.25pt;height:19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" filled="f" stroked="f">
              <v:textbox>
                <w:txbxContent>
                  <w:p w:rsidR="009167A8" w:rsidRDefault="009167A8" w:rsidP="00CD34E1">
                    <w:pPr>
                      <w:ind w:firstLine="0"/>
                      <w:jc w:val="right"/>
                    </w:pPr>
                    <w:r>
                      <w:fldChar w:fldCharType="begin"/>
                    </w:r>
                    <w:r>
                      <w:instrText xml:space="preserve"> TIME \@ "dd.MM.yyyy" </w:instrText>
                    </w:r>
                    <w:r>
                      <w:fldChar w:fldCharType="separate"/>
                    </w:r>
                    <w:r w:rsidR="002937DE">
                      <w:rPr>
                        <w:noProof/>
                      </w:rPr>
                      <w:t>22.10.2020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 w:rsidR="009167A8" w:rsidRPr="00E330E4">
      <w:rPr>
        <w:rFonts w:ascii="Times New Roman" w:eastAsia="Times New Roman" w:hAnsi="Times New Roman"/>
        <w:i/>
        <w:sz w:val="24"/>
        <w:szCs w:val="24"/>
        <w:lang w:bidi="en-US"/>
      </w:rPr>
      <w:t>Информатика, 1</w:t>
    </w:r>
    <w:r w:rsidR="009C6546" w:rsidRPr="009C6546">
      <w:rPr>
        <w:rFonts w:ascii="Times New Roman" w:eastAsia="Times New Roman" w:hAnsi="Times New Roman"/>
        <w:i/>
        <w:sz w:val="24"/>
        <w:szCs w:val="24"/>
        <w:lang w:bidi="en-US"/>
      </w:rPr>
      <w:t>1</w:t>
    </w:r>
    <w:r w:rsidR="009167A8">
      <w:rPr>
        <w:rFonts w:ascii="Times New Roman" w:eastAsia="Times New Roman" w:hAnsi="Times New Roman"/>
        <w:i/>
        <w:sz w:val="24"/>
        <w:szCs w:val="24"/>
        <w:lang w:bidi="en-US"/>
      </w:rPr>
      <w:t xml:space="preserve"> класс </w:t>
    </w:r>
    <w:r w:rsidR="009167A8">
      <w:rPr>
        <w:rFonts w:ascii="Times New Roman" w:eastAsia="Times New Roman" w:hAnsi="Times New Roman"/>
        <w:i/>
        <w:sz w:val="24"/>
        <w:szCs w:val="24"/>
        <w:lang w:bidi="en-US"/>
      </w:rPr>
      <w:tab/>
    </w:r>
    <w:r w:rsidR="009167A8">
      <w:rPr>
        <w:rFonts w:ascii="Times New Roman" w:eastAsia="Times New Roman" w:hAnsi="Times New Roman"/>
        <w:i/>
        <w:sz w:val="24"/>
        <w:szCs w:val="24"/>
        <w:lang w:bidi="en-US"/>
      </w:rPr>
      <w:tab/>
    </w:r>
    <w:r w:rsidR="009167A8" w:rsidRPr="00E330E4">
      <w:rPr>
        <w:rFonts w:ascii="Times New Roman" w:eastAsia="Times New Roman" w:hAnsi="Times New Roman"/>
        <w:i/>
        <w:sz w:val="24"/>
        <w:szCs w:val="24"/>
        <w:lang w:bidi="en-US"/>
      </w:rPr>
      <w:t>К.Ю. Поляков, Е.А. Ер</w:t>
    </w:r>
    <w:r w:rsidR="009167A8" w:rsidRPr="004057B6">
      <w:rPr>
        <w:rFonts w:ascii="Times New Roman" w:eastAsia="Times New Roman" w:hAnsi="Times New Roman"/>
        <w:i/>
        <w:sz w:val="24"/>
        <w:szCs w:val="24"/>
        <w:lang w:bidi="en-US"/>
      </w:rPr>
      <w:t>е</w:t>
    </w:r>
    <w:r w:rsidR="009167A8" w:rsidRPr="00F67780">
      <w:rPr>
        <w:rFonts w:ascii="Times New Roman" w:eastAsia="Times New Roman" w:hAnsi="Times New Roman"/>
        <w:sz w:val="24"/>
        <w:szCs w:val="24"/>
        <w:lang w:bidi="en-US"/>
      </w:rPr>
      <w:t>м</w:t>
    </w:r>
    <w:r w:rsidR="009167A8" w:rsidRPr="00E330E4">
      <w:rPr>
        <w:rFonts w:ascii="Times New Roman" w:eastAsia="Times New Roman" w:hAnsi="Times New Roman"/>
        <w:i/>
        <w:sz w:val="24"/>
        <w:szCs w:val="24"/>
        <w:lang w:bidi="en-US"/>
      </w:rPr>
      <w:t>ин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80A238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25"/>
      <w:numFmt w:val="decimal"/>
      <w:lvlText w:val="Практическая работа № %3."/>
      <w:lvlJc w:val="left"/>
      <w:pPr>
        <w:ind w:left="108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2162C65"/>
    <w:multiLevelType w:val="hybridMultilevel"/>
    <w:tmpl w:val="AE4AF01C"/>
    <w:lvl w:ilvl="0" w:tplc="9BF0CC5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E4995"/>
    <w:multiLevelType w:val="multilevel"/>
    <w:tmpl w:val="B07C39E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32"/>
      <w:numFmt w:val="decimal"/>
      <w:lvlText w:val="Практическая работа № %3."/>
      <w:lvlJc w:val="left"/>
      <w:pPr>
        <w:ind w:left="108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AA80A3D"/>
    <w:multiLevelType w:val="hybridMultilevel"/>
    <w:tmpl w:val="E5F45180"/>
    <w:lvl w:ilvl="0" w:tplc="BEBA98D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810FD0"/>
    <w:multiLevelType w:val="multilevel"/>
    <w:tmpl w:val="80A238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25"/>
      <w:numFmt w:val="decimal"/>
      <w:lvlText w:val="Практическая работа № %3."/>
      <w:lvlJc w:val="left"/>
      <w:pPr>
        <w:ind w:left="108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111CCA"/>
    <w:multiLevelType w:val="hybridMultilevel"/>
    <w:tmpl w:val="EA905254"/>
    <w:lvl w:ilvl="0" w:tplc="DD825CEA">
      <w:start w:val="1"/>
      <w:numFmt w:val="russianLower"/>
      <w:lvlText w:val="%1)"/>
      <w:lvlJc w:val="left"/>
      <w:pPr>
        <w:tabs>
          <w:tab w:val="num" w:pos="360"/>
        </w:tabs>
        <w:ind w:left="360" w:firstLine="0"/>
      </w:pPr>
      <w:rPr>
        <w:rFonts w:ascii="Calibri" w:hAnsi="Calibri" w:cs="Courier New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82047CC"/>
    <w:multiLevelType w:val="hybridMultilevel"/>
    <w:tmpl w:val="561CCE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9D7BAE"/>
    <w:multiLevelType w:val="hybridMultilevel"/>
    <w:tmpl w:val="A6C68C42"/>
    <w:lvl w:ilvl="0" w:tplc="3AAC27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AB66AE8"/>
    <w:multiLevelType w:val="hybridMultilevel"/>
    <w:tmpl w:val="49DCD564"/>
    <w:lvl w:ilvl="0" w:tplc="E162FA98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002B17"/>
    <w:multiLevelType w:val="hybridMultilevel"/>
    <w:tmpl w:val="AE4AF01C"/>
    <w:lvl w:ilvl="0" w:tplc="9BF0CC5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79169C"/>
    <w:multiLevelType w:val="multilevel"/>
    <w:tmpl w:val="49F257C2"/>
    <w:styleLink w:val="1"/>
    <w:lvl w:ilvl="0">
      <w:start w:val="7"/>
      <w:numFmt w:val="decimal"/>
      <w:lvlText w:val="Глава 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1">
    <w:nsid w:val="32534BD6"/>
    <w:multiLevelType w:val="multilevel"/>
    <w:tmpl w:val="80A238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25"/>
      <w:numFmt w:val="decimal"/>
      <w:lvlText w:val="Практическая работа № %3."/>
      <w:lvlJc w:val="left"/>
      <w:pPr>
        <w:ind w:left="108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3E3C3C53"/>
    <w:multiLevelType w:val="hybridMultilevel"/>
    <w:tmpl w:val="AE4AF01C"/>
    <w:lvl w:ilvl="0" w:tplc="9BF0CC5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1337E7"/>
    <w:multiLevelType w:val="hybridMultilevel"/>
    <w:tmpl w:val="5950C25C"/>
    <w:lvl w:ilvl="0" w:tplc="C9402F4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D66F74"/>
    <w:multiLevelType w:val="hybridMultilevel"/>
    <w:tmpl w:val="5950C25C"/>
    <w:lvl w:ilvl="0" w:tplc="C9402F4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E502B2"/>
    <w:multiLevelType w:val="hybridMultilevel"/>
    <w:tmpl w:val="77C2D3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AC70B4B"/>
    <w:multiLevelType w:val="multilevel"/>
    <w:tmpl w:val="80A238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25"/>
      <w:numFmt w:val="decimal"/>
      <w:lvlText w:val="Практическая работа № %3."/>
      <w:lvlJc w:val="left"/>
      <w:pPr>
        <w:ind w:left="108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52153660"/>
    <w:multiLevelType w:val="multilevel"/>
    <w:tmpl w:val="5C40836A"/>
    <w:lvl w:ilvl="0">
      <w:start w:val="4"/>
      <w:numFmt w:val="decimal"/>
      <w:lvlText w:val="Глава 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>
    <w:nsid w:val="60BF385A"/>
    <w:multiLevelType w:val="hybridMultilevel"/>
    <w:tmpl w:val="2F1A674A"/>
    <w:lvl w:ilvl="0" w:tplc="C228045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5049FE"/>
    <w:multiLevelType w:val="hybridMultilevel"/>
    <w:tmpl w:val="95A455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B0568E">
      <w:start w:val="1"/>
      <w:numFmt w:val="russianLow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6EB57301"/>
    <w:multiLevelType w:val="hybridMultilevel"/>
    <w:tmpl w:val="5950C25C"/>
    <w:lvl w:ilvl="0" w:tplc="C9402F4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827749"/>
    <w:multiLevelType w:val="hybridMultilevel"/>
    <w:tmpl w:val="AE4AF01C"/>
    <w:lvl w:ilvl="0" w:tplc="9BF0CC5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602592"/>
    <w:multiLevelType w:val="hybridMultilevel"/>
    <w:tmpl w:val="00FE60B0"/>
    <w:lvl w:ilvl="0" w:tplc="C9402F4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DD825CEA">
      <w:start w:val="1"/>
      <w:numFmt w:val="russianLower"/>
      <w:lvlText w:val="%2)"/>
      <w:lvlJc w:val="left"/>
      <w:pPr>
        <w:ind w:left="1440" w:hanging="360"/>
      </w:pPr>
      <w:rPr>
        <w:rFonts w:ascii="Calibri" w:hAnsi="Calibri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8574A7"/>
    <w:multiLevelType w:val="hybridMultilevel"/>
    <w:tmpl w:val="D312F5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0"/>
  </w:num>
  <w:num w:numId="4">
    <w:abstractNumId w:val="18"/>
  </w:num>
  <w:num w:numId="5">
    <w:abstractNumId w:val="1"/>
  </w:num>
  <w:num w:numId="6">
    <w:abstractNumId w:val="8"/>
  </w:num>
  <w:num w:numId="7">
    <w:abstractNumId w:val="3"/>
  </w:num>
  <w:num w:numId="8">
    <w:abstractNumId w:val="20"/>
  </w:num>
  <w:num w:numId="9">
    <w:abstractNumId w:val="7"/>
  </w:num>
  <w:num w:numId="10">
    <w:abstractNumId w:val="23"/>
  </w:num>
  <w:num w:numId="11">
    <w:abstractNumId w:val="5"/>
  </w:num>
  <w:num w:numId="12">
    <w:abstractNumId w:val="16"/>
  </w:num>
  <w:num w:numId="13">
    <w:abstractNumId w:val="14"/>
  </w:num>
  <w:num w:numId="14">
    <w:abstractNumId w:val="13"/>
  </w:num>
  <w:num w:numId="15">
    <w:abstractNumId w:val="22"/>
  </w:num>
  <w:num w:numId="16">
    <w:abstractNumId w:val="15"/>
  </w:num>
  <w:num w:numId="17">
    <w:abstractNumId w:val="19"/>
  </w:num>
  <w:num w:numId="18">
    <w:abstractNumId w:val="11"/>
  </w:num>
  <w:num w:numId="19">
    <w:abstractNumId w:val="4"/>
  </w:num>
  <w:num w:numId="20">
    <w:abstractNumId w:val="9"/>
  </w:num>
  <w:num w:numId="21">
    <w:abstractNumId w:val="2"/>
  </w:num>
  <w:num w:numId="22">
    <w:abstractNumId w:val="6"/>
  </w:num>
  <w:num w:numId="23">
    <w:abstractNumId w:val="12"/>
  </w:num>
  <w:num w:numId="24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5"/>
  <w:activeWritingStyle w:appName="MSWord" w:lang="ru-RU" w:vendorID="1" w:dllVersion="512" w:checkStyle="1"/>
  <w:proofState w:spelling="clean" w:grammar="clean"/>
  <w:attachedTemplate r:id="rId1"/>
  <w:defaultTabStop w:val="709"/>
  <w:autoHyphenation/>
  <w:characterSpacingControl w:val="doNotCompress"/>
  <w:hdrShapeDefaults>
    <o:shapedefaults v:ext="edit" spidmax="2049">
      <o:colormru v:ext="edit" colors="#ffc,#ddd,silver,gray,#ff9,#cff,#cfc,#fc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8A2"/>
    <w:rsid w:val="00000B6D"/>
    <w:rsid w:val="00001284"/>
    <w:rsid w:val="0000167D"/>
    <w:rsid w:val="00001A8A"/>
    <w:rsid w:val="00001D51"/>
    <w:rsid w:val="00002FCD"/>
    <w:rsid w:val="00003A14"/>
    <w:rsid w:val="00004B17"/>
    <w:rsid w:val="00004F35"/>
    <w:rsid w:val="0000521A"/>
    <w:rsid w:val="000058DD"/>
    <w:rsid w:val="00006ADD"/>
    <w:rsid w:val="0001003D"/>
    <w:rsid w:val="00011A0C"/>
    <w:rsid w:val="00012098"/>
    <w:rsid w:val="00012263"/>
    <w:rsid w:val="00012417"/>
    <w:rsid w:val="0001290C"/>
    <w:rsid w:val="00012BDC"/>
    <w:rsid w:val="00013320"/>
    <w:rsid w:val="00013E2B"/>
    <w:rsid w:val="00014753"/>
    <w:rsid w:val="0001587B"/>
    <w:rsid w:val="0001613A"/>
    <w:rsid w:val="00017434"/>
    <w:rsid w:val="00021552"/>
    <w:rsid w:val="000218C5"/>
    <w:rsid w:val="00021D54"/>
    <w:rsid w:val="00022EE6"/>
    <w:rsid w:val="0002308B"/>
    <w:rsid w:val="00023907"/>
    <w:rsid w:val="00023C15"/>
    <w:rsid w:val="00023D8E"/>
    <w:rsid w:val="00024273"/>
    <w:rsid w:val="00025DCB"/>
    <w:rsid w:val="0002673A"/>
    <w:rsid w:val="00026766"/>
    <w:rsid w:val="00026E62"/>
    <w:rsid w:val="0002779B"/>
    <w:rsid w:val="00027EE2"/>
    <w:rsid w:val="000304F1"/>
    <w:rsid w:val="000307FF"/>
    <w:rsid w:val="00030B22"/>
    <w:rsid w:val="000310CD"/>
    <w:rsid w:val="00031E1E"/>
    <w:rsid w:val="000325DD"/>
    <w:rsid w:val="00032655"/>
    <w:rsid w:val="0003331F"/>
    <w:rsid w:val="000334D9"/>
    <w:rsid w:val="000337D3"/>
    <w:rsid w:val="000345D5"/>
    <w:rsid w:val="000349E7"/>
    <w:rsid w:val="00034C94"/>
    <w:rsid w:val="00034E10"/>
    <w:rsid w:val="00035418"/>
    <w:rsid w:val="0003561D"/>
    <w:rsid w:val="00035E16"/>
    <w:rsid w:val="00036682"/>
    <w:rsid w:val="000369DB"/>
    <w:rsid w:val="0003713F"/>
    <w:rsid w:val="000373B4"/>
    <w:rsid w:val="00040FE2"/>
    <w:rsid w:val="00041349"/>
    <w:rsid w:val="0004141E"/>
    <w:rsid w:val="00042679"/>
    <w:rsid w:val="000426FB"/>
    <w:rsid w:val="0004289C"/>
    <w:rsid w:val="000442D7"/>
    <w:rsid w:val="00044B6E"/>
    <w:rsid w:val="00046063"/>
    <w:rsid w:val="0004616C"/>
    <w:rsid w:val="000466B2"/>
    <w:rsid w:val="00046B01"/>
    <w:rsid w:val="00046B77"/>
    <w:rsid w:val="000475A6"/>
    <w:rsid w:val="000501A4"/>
    <w:rsid w:val="000501CE"/>
    <w:rsid w:val="00050438"/>
    <w:rsid w:val="00051CCA"/>
    <w:rsid w:val="00052763"/>
    <w:rsid w:val="00052814"/>
    <w:rsid w:val="00052BE2"/>
    <w:rsid w:val="00052F1C"/>
    <w:rsid w:val="0005483C"/>
    <w:rsid w:val="0005507E"/>
    <w:rsid w:val="00055766"/>
    <w:rsid w:val="0005618B"/>
    <w:rsid w:val="000565D6"/>
    <w:rsid w:val="0005660A"/>
    <w:rsid w:val="00057E4D"/>
    <w:rsid w:val="00060659"/>
    <w:rsid w:val="000608E3"/>
    <w:rsid w:val="0006099B"/>
    <w:rsid w:val="0006192C"/>
    <w:rsid w:val="00063498"/>
    <w:rsid w:val="00063BDD"/>
    <w:rsid w:val="000643EB"/>
    <w:rsid w:val="00064808"/>
    <w:rsid w:val="000651DA"/>
    <w:rsid w:val="0006522E"/>
    <w:rsid w:val="000656E5"/>
    <w:rsid w:val="000656EE"/>
    <w:rsid w:val="000669FF"/>
    <w:rsid w:val="0006752C"/>
    <w:rsid w:val="000676D3"/>
    <w:rsid w:val="000676E8"/>
    <w:rsid w:val="00067C10"/>
    <w:rsid w:val="00067C6B"/>
    <w:rsid w:val="0007066C"/>
    <w:rsid w:val="000710E0"/>
    <w:rsid w:val="00071227"/>
    <w:rsid w:val="00071946"/>
    <w:rsid w:val="000725A8"/>
    <w:rsid w:val="0007269E"/>
    <w:rsid w:val="00072978"/>
    <w:rsid w:val="00073538"/>
    <w:rsid w:val="00073966"/>
    <w:rsid w:val="0007486C"/>
    <w:rsid w:val="00074894"/>
    <w:rsid w:val="00074D5F"/>
    <w:rsid w:val="000756B9"/>
    <w:rsid w:val="000763A9"/>
    <w:rsid w:val="00077DBF"/>
    <w:rsid w:val="000806DC"/>
    <w:rsid w:val="00081C7B"/>
    <w:rsid w:val="00082256"/>
    <w:rsid w:val="00082BE4"/>
    <w:rsid w:val="00083595"/>
    <w:rsid w:val="000836C0"/>
    <w:rsid w:val="00083DB7"/>
    <w:rsid w:val="000847FB"/>
    <w:rsid w:val="00084F2D"/>
    <w:rsid w:val="000858C1"/>
    <w:rsid w:val="00086186"/>
    <w:rsid w:val="00086B81"/>
    <w:rsid w:val="00086C9C"/>
    <w:rsid w:val="00086CFE"/>
    <w:rsid w:val="00087286"/>
    <w:rsid w:val="00087C74"/>
    <w:rsid w:val="0009055E"/>
    <w:rsid w:val="00090F75"/>
    <w:rsid w:val="00091519"/>
    <w:rsid w:val="0009192E"/>
    <w:rsid w:val="000919A5"/>
    <w:rsid w:val="00091CB8"/>
    <w:rsid w:val="00091DE7"/>
    <w:rsid w:val="00092B5E"/>
    <w:rsid w:val="00092C3C"/>
    <w:rsid w:val="00092E3C"/>
    <w:rsid w:val="00092F6C"/>
    <w:rsid w:val="000946CF"/>
    <w:rsid w:val="00094930"/>
    <w:rsid w:val="00096A29"/>
    <w:rsid w:val="00096CB2"/>
    <w:rsid w:val="00096F72"/>
    <w:rsid w:val="00097307"/>
    <w:rsid w:val="0009747C"/>
    <w:rsid w:val="00097626"/>
    <w:rsid w:val="000A0B74"/>
    <w:rsid w:val="000A123A"/>
    <w:rsid w:val="000A25F7"/>
    <w:rsid w:val="000A2FE1"/>
    <w:rsid w:val="000A3D26"/>
    <w:rsid w:val="000A3F49"/>
    <w:rsid w:val="000A5054"/>
    <w:rsid w:val="000A5089"/>
    <w:rsid w:val="000A6432"/>
    <w:rsid w:val="000A699E"/>
    <w:rsid w:val="000A7027"/>
    <w:rsid w:val="000A71E3"/>
    <w:rsid w:val="000B031F"/>
    <w:rsid w:val="000B049B"/>
    <w:rsid w:val="000B05A7"/>
    <w:rsid w:val="000B088D"/>
    <w:rsid w:val="000B0C37"/>
    <w:rsid w:val="000B1945"/>
    <w:rsid w:val="000B1D21"/>
    <w:rsid w:val="000B26C4"/>
    <w:rsid w:val="000B28E5"/>
    <w:rsid w:val="000B28EE"/>
    <w:rsid w:val="000B37E2"/>
    <w:rsid w:val="000B3924"/>
    <w:rsid w:val="000B4E53"/>
    <w:rsid w:val="000B5362"/>
    <w:rsid w:val="000B586B"/>
    <w:rsid w:val="000B5A70"/>
    <w:rsid w:val="000B5CDD"/>
    <w:rsid w:val="000B5E08"/>
    <w:rsid w:val="000B5E7F"/>
    <w:rsid w:val="000B6D8B"/>
    <w:rsid w:val="000B6F7D"/>
    <w:rsid w:val="000B7908"/>
    <w:rsid w:val="000C00F0"/>
    <w:rsid w:val="000C0394"/>
    <w:rsid w:val="000C08E9"/>
    <w:rsid w:val="000C0CB4"/>
    <w:rsid w:val="000C1036"/>
    <w:rsid w:val="000C1EDD"/>
    <w:rsid w:val="000C22F7"/>
    <w:rsid w:val="000C2335"/>
    <w:rsid w:val="000C284D"/>
    <w:rsid w:val="000C3669"/>
    <w:rsid w:val="000C4A4D"/>
    <w:rsid w:val="000C4B14"/>
    <w:rsid w:val="000C4D02"/>
    <w:rsid w:val="000C54E8"/>
    <w:rsid w:val="000C69D2"/>
    <w:rsid w:val="000C6AF8"/>
    <w:rsid w:val="000C6B0D"/>
    <w:rsid w:val="000C6BF8"/>
    <w:rsid w:val="000C7249"/>
    <w:rsid w:val="000C7B13"/>
    <w:rsid w:val="000C7F82"/>
    <w:rsid w:val="000D0184"/>
    <w:rsid w:val="000D0891"/>
    <w:rsid w:val="000D2544"/>
    <w:rsid w:val="000D2CE1"/>
    <w:rsid w:val="000D3050"/>
    <w:rsid w:val="000D332E"/>
    <w:rsid w:val="000D36AB"/>
    <w:rsid w:val="000D37DD"/>
    <w:rsid w:val="000D39D0"/>
    <w:rsid w:val="000D4C4E"/>
    <w:rsid w:val="000D5125"/>
    <w:rsid w:val="000D590A"/>
    <w:rsid w:val="000D5CB7"/>
    <w:rsid w:val="000D5E79"/>
    <w:rsid w:val="000D60BA"/>
    <w:rsid w:val="000D642B"/>
    <w:rsid w:val="000D6988"/>
    <w:rsid w:val="000D7123"/>
    <w:rsid w:val="000D767B"/>
    <w:rsid w:val="000E011C"/>
    <w:rsid w:val="000E03FE"/>
    <w:rsid w:val="000E0B88"/>
    <w:rsid w:val="000E1593"/>
    <w:rsid w:val="000E168F"/>
    <w:rsid w:val="000E23FA"/>
    <w:rsid w:val="000E29C1"/>
    <w:rsid w:val="000E2EA0"/>
    <w:rsid w:val="000E312F"/>
    <w:rsid w:val="000E3EEB"/>
    <w:rsid w:val="000E3FD7"/>
    <w:rsid w:val="000E40C9"/>
    <w:rsid w:val="000E436A"/>
    <w:rsid w:val="000E4594"/>
    <w:rsid w:val="000E4C6A"/>
    <w:rsid w:val="000E4C83"/>
    <w:rsid w:val="000E541F"/>
    <w:rsid w:val="000E6AF8"/>
    <w:rsid w:val="000E7702"/>
    <w:rsid w:val="000F1287"/>
    <w:rsid w:val="000F19AB"/>
    <w:rsid w:val="000F1CEE"/>
    <w:rsid w:val="000F20B0"/>
    <w:rsid w:val="000F244B"/>
    <w:rsid w:val="000F262D"/>
    <w:rsid w:val="000F2C2E"/>
    <w:rsid w:val="000F3112"/>
    <w:rsid w:val="000F461D"/>
    <w:rsid w:val="000F48AB"/>
    <w:rsid w:val="000F4938"/>
    <w:rsid w:val="000F5380"/>
    <w:rsid w:val="000F5CA7"/>
    <w:rsid w:val="000F5D5E"/>
    <w:rsid w:val="000F6A84"/>
    <w:rsid w:val="000F6B41"/>
    <w:rsid w:val="0010025C"/>
    <w:rsid w:val="00100316"/>
    <w:rsid w:val="0010070B"/>
    <w:rsid w:val="00100E4B"/>
    <w:rsid w:val="00101370"/>
    <w:rsid w:val="00101603"/>
    <w:rsid w:val="00101D7C"/>
    <w:rsid w:val="001022A2"/>
    <w:rsid w:val="00102539"/>
    <w:rsid w:val="0010555A"/>
    <w:rsid w:val="00106760"/>
    <w:rsid w:val="00106F3F"/>
    <w:rsid w:val="0011088E"/>
    <w:rsid w:val="00110D14"/>
    <w:rsid w:val="00110E07"/>
    <w:rsid w:val="00113FB7"/>
    <w:rsid w:val="0011427F"/>
    <w:rsid w:val="001147BA"/>
    <w:rsid w:val="00114AB2"/>
    <w:rsid w:val="00114BC2"/>
    <w:rsid w:val="00114C50"/>
    <w:rsid w:val="00114FA1"/>
    <w:rsid w:val="001150C6"/>
    <w:rsid w:val="00115451"/>
    <w:rsid w:val="00115766"/>
    <w:rsid w:val="00115B13"/>
    <w:rsid w:val="001169C7"/>
    <w:rsid w:val="00116FC2"/>
    <w:rsid w:val="001174C4"/>
    <w:rsid w:val="0011792B"/>
    <w:rsid w:val="00120052"/>
    <w:rsid w:val="001217B4"/>
    <w:rsid w:val="00123BD2"/>
    <w:rsid w:val="0012592D"/>
    <w:rsid w:val="001264D1"/>
    <w:rsid w:val="00126540"/>
    <w:rsid w:val="001267AD"/>
    <w:rsid w:val="00126B7D"/>
    <w:rsid w:val="00130186"/>
    <w:rsid w:val="001307BD"/>
    <w:rsid w:val="00130BE0"/>
    <w:rsid w:val="00130E34"/>
    <w:rsid w:val="00131169"/>
    <w:rsid w:val="00131D43"/>
    <w:rsid w:val="0013204E"/>
    <w:rsid w:val="00132115"/>
    <w:rsid w:val="00132B55"/>
    <w:rsid w:val="00132D27"/>
    <w:rsid w:val="00133C7A"/>
    <w:rsid w:val="00133CF0"/>
    <w:rsid w:val="0013526D"/>
    <w:rsid w:val="00137C6A"/>
    <w:rsid w:val="00140066"/>
    <w:rsid w:val="001405F5"/>
    <w:rsid w:val="001419E0"/>
    <w:rsid w:val="00141A92"/>
    <w:rsid w:val="00141BA0"/>
    <w:rsid w:val="00142384"/>
    <w:rsid w:val="001429EE"/>
    <w:rsid w:val="00142E89"/>
    <w:rsid w:val="001435C9"/>
    <w:rsid w:val="0014360F"/>
    <w:rsid w:val="00143B30"/>
    <w:rsid w:val="00143EEA"/>
    <w:rsid w:val="001442B5"/>
    <w:rsid w:val="001445F8"/>
    <w:rsid w:val="0014462B"/>
    <w:rsid w:val="00145300"/>
    <w:rsid w:val="0014600E"/>
    <w:rsid w:val="00146E4A"/>
    <w:rsid w:val="001472E0"/>
    <w:rsid w:val="0015004D"/>
    <w:rsid w:val="00150FA5"/>
    <w:rsid w:val="0015176F"/>
    <w:rsid w:val="0015203C"/>
    <w:rsid w:val="001544A8"/>
    <w:rsid w:val="0015488B"/>
    <w:rsid w:val="0015550B"/>
    <w:rsid w:val="00155872"/>
    <w:rsid w:val="0015591A"/>
    <w:rsid w:val="00155C56"/>
    <w:rsid w:val="001576EC"/>
    <w:rsid w:val="00157943"/>
    <w:rsid w:val="00160393"/>
    <w:rsid w:val="00160D7D"/>
    <w:rsid w:val="00160D9D"/>
    <w:rsid w:val="00161136"/>
    <w:rsid w:val="001615D6"/>
    <w:rsid w:val="00161F03"/>
    <w:rsid w:val="00161F7D"/>
    <w:rsid w:val="0016210E"/>
    <w:rsid w:val="0016217D"/>
    <w:rsid w:val="00163156"/>
    <w:rsid w:val="00163B0E"/>
    <w:rsid w:val="00164D95"/>
    <w:rsid w:val="0016565B"/>
    <w:rsid w:val="001657E9"/>
    <w:rsid w:val="00165848"/>
    <w:rsid w:val="00165F89"/>
    <w:rsid w:val="001661E5"/>
    <w:rsid w:val="0016628F"/>
    <w:rsid w:val="001664ED"/>
    <w:rsid w:val="00166875"/>
    <w:rsid w:val="00167028"/>
    <w:rsid w:val="00167C43"/>
    <w:rsid w:val="00170370"/>
    <w:rsid w:val="0017064E"/>
    <w:rsid w:val="00171913"/>
    <w:rsid w:val="0017198E"/>
    <w:rsid w:val="00172653"/>
    <w:rsid w:val="001726AE"/>
    <w:rsid w:val="00172971"/>
    <w:rsid w:val="00172A76"/>
    <w:rsid w:val="00172B93"/>
    <w:rsid w:val="00174C9F"/>
    <w:rsid w:val="00176416"/>
    <w:rsid w:val="001768CC"/>
    <w:rsid w:val="001775DE"/>
    <w:rsid w:val="001779DB"/>
    <w:rsid w:val="001800F8"/>
    <w:rsid w:val="0018094A"/>
    <w:rsid w:val="00180D2D"/>
    <w:rsid w:val="0018148A"/>
    <w:rsid w:val="001815FC"/>
    <w:rsid w:val="00181F8B"/>
    <w:rsid w:val="001821AF"/>
    <w:rsid w:val="00182AFB"/>
    <w:rsid w:val="00183165"/>
    <w:rsid w:val="0018323C"/>
    <w:rsid w:val="0018384B"/>
    <w:rsid w:val="00183C13"/>
    <w:rsid w:val="00183E8E"/>
    <w:rsid w:val="00184A85"/>
    <w:rsid w:val="00184E8D"/>
    <w:rsid w:val="0018620E"/>
    <w:rsid w:val="00186310"/>
    <w:rsid w:val="001870B2"/>
    <w:rsid w:val="001871B4"/>
    <w:rsid w:val="001902E2"/>
    <w:rsid w:val="00190F74"/>
    <w:rsid w:val="0019106E"/>
    <w:rsid w:val="00191609"/>
    <w:rsid w:val="00191782"/>
    <w:rsid w:val="0019297D"/>
    <w:rsid w:val="00192D78"/>
    <w:rsid w:val="00194122"/>
    <w:rsid w:val="001943AE"/>
    <w:rsid w:val="00194561"/>
    <w:rsid w:val="00194C02"/>
    <w:rsid w:val="00194EFC"/>
    <w:rsid w:val="00195795"/>
    <w:rsid w:val="0019634A"/>
    <w:rsid w:val="001964AD"/>
    <w:rsid w:val="001971C0"/>
    <w:rsid w:val="001973A0"/>
    <w:rsid w:val="001977F1"/>
    <w:rsid w:val="00197F16"/>
    <w:rsid w:val="001A049A"/>
    <w:rsid w:val="001A0DEB"/>
    <w:rsid w:val="001A0F8B"/>
    <w:rsid w:val="001A3955"/>
    <w:rsid w:val="001A4379"/>
    <w:rsid w:val="001A4AF9"/>
    <w:rsid w:val="001A4FAE"/>
    <w:rsid w:val="001A5ABE"/>
    <w:rsid w:val="001A6233"/>
    <w:rsid w:val="001A748F"/>
    <w:rsid w:val="001A7605"/>
    <w:rsid w:val="001B090E"/>
    <w:rsid w:val="001B0A85"/>
    <w:rsid w:val="001B0CA9"/>
    <w:rsid w:val="001B0E85"/>
    <w:rsid w:val="001B0EC7"/>
    <w:rsid w:val="001B1846"/>
    <w:rsid w:val="001B1D74"/>
    <w:rsid w:val="001B2A36"/>
    <w:rsid w:val="001B2C45"/>
    <w:rsid w:val="001B3036"/>
    <w:rsid w:val="001B3285"/>
    <w:rsid w:val="001B3CAA"/>
    <w:rsid w:val="001B47BB"/>
    <w:rsid w:val="001B4F51"/>
    <w:rsid w:val="001B50AD"/>
    <w:rsid w:val="001B5797"/>
    <w:rsid w:val="001B64AF"/>
    <w:rsid w:val="001B6A22"/>
    <w:rsid w:val="001B6FA0"/>
    <w:rsid w:val="001B7F1B"/>
    <w:rsid w:val="001C0120"/>
    <w:rsid w:val="001C0809"/>
    <w:rsid w:val="001C1235"/>
    <w:rsid w:val="001C2AE9"/>
    <w:rsid w:val="001C2BE2"/>
    <w:rsid w:val="001C2D1D"/>
    <w:rsid w:val="001C318A"/>
    <w:rsid w:val="001C3AD5"/>
    <w:rsid w:val="001C3FF9"/>
    <w:rsid w:val="001C5647"/>
    <w:rsid w:val="001C5A91"/>
    <w:rsid w:val="001C62B4"/>
    <w:rsid w:val="001C77F3"/>
    <w:rsid w:val="001D0FDA"/>
    <w:rsid w:val="001D1D7B"/>
    <w:rsid w:val="001D245B"/>
    <w:rsid w:val="001D3828"/>
    <w:rsid w:val="001D3F1E"/>
    <w:rsid w:val="001D45BB"/>
    <w:rsid w:val="001D4637"/>
    <w:rsid w:val="001D4A34"/>
    <w:rsid w:val="001D6E50"/>
    <w:rsid w:val="001D7A9C"/>
    <w:rsid w:val="001E0548"/>
    <w:rsid w:val="001E1250"/>
    <w:rsid w:val="001E14E0"/>
    <w:rsid w:val="001E184A"/>
    <w:rsid w:val="001E1940"/>
    <w:rsid w:val="001E2ABE"/>
    <w:rsid w:val="001E2D96"/>
    <w:rsid w:val="001E4910"/>
    <w:rsid w:val="001E5129"/>
    <w:rsid w:val="001E538B"/>
    <w:rsid w:val="001E5697"/>
    <w:rsid w:val="001E6677"/>
    <w:rsid w:val="001E7399"/>
    <w:rsid w:val="001E7586"/>
    <w:rsid w:val="001E7E1F"/>
    <w:rsid w:val="001F00A8"/>
    <w:rsid w:val="001F0B5E"/>
    <w:rsid w:val="001F1400"/>
    <w:rsid w:val="001F1707"/>
    <w:rsid w:val="001F174B"/>
    <w:rsid w:val="001F1925"/>
    <w:rsid w:val="001F1DFA"/>
    <w:rsid w:val="001F2BCE"/>
    <w:rsid w:val="001F2F5F"/>
    <w:rsid w:val="001F3136"/>
    <w:rsid w:val="001F3140"/>
    <w:rsid w:val="001F35A4"/>
    <w:rsid w:val="001F3B25"/>
    <w:rsid w:val="001F3D81"/>
    <w:rsid w:val="001F45D5"/>
    <w:rsid w:val="001F5699"/>
    <w:rsid w:val="001F5EA4"/>
    <w:rsid w:val="001F665E"/>
    <w:rsid w:val="001F6BE6"/>
    <w:rsid w:val="001F704C"/>
    <w:rsid w:val="001F70E3"/>
    <w:rsid w:val="001F72E4"/>
    <w:rsid w:val="001F77CF"/>
    <w:rsid w:val="001F77E6"/>
    <w:rsid w:val="00200333"/>
    <w:rsid w:val="002005A2"/>
    <w:rsid w:val="00201353"/>
    <w:rsid w:val="00202184"/>
    <w:rsid w:val="00202A47"/>
    <w:rsid w:val="00202BC7"/>
    <w:rsid w:val="00203BC7"/>
    <w:rsid w:val="00206FB5"/>
    <w:rsid w:val="0020755D"/>
    <w:rsid w:val="002076E1"/>
    <w:rsid w:val="0021007E"/>
    <w:rsid w:val="002103D9"/>
    <w:rsid w:val="00210691"/>
    <w:rsid w:val="00210AAB"/>
    <w:rsid w:val="00210CD8"/>
    <w:rsid w:val="002120A3"/>
    <w:rsid w:val="002120C2"/>
    <w:rsid w:val="00213760"/>
    <w:rsid w:val="00215328"/>
    <w:rsid w:val="00215870"/>
    <w:rsid w:val="00215B2F"/>
    <w:rsid w:val="00215D20"/>
    <w:rsid w:val="00216520"/>
    <w:rsid w:val="00217334"/>
    <w:rsid w:val="002176EA"/>
    <w:rsid w:val="0022239E"/>
    <w:rsid w:val="00222714"/>
    <w:rsid w:val="00224871"/>
    <w:rsid w:val="002252E3"/>
    <w:rsid w:val="00226629"/>
    <w:rsid w:val="00227190"/>
    <w:rsid w:val="00230DE7"/>
    <w:rsid w:val="002311DE"/>
    <w:rsid w:val="00231360"/>
    <w:rsid w:val="00231B15"/>
    <w:rsid w:val="00232465"/>
    <w:rsid w:val="00232E78"/>
    <w:rsid w:val="0023374C"/>
    <w:rsid w:val="00234CDE"/>
    <w:rsid w:val="00235213"/>
    <w:rsid w:val="0023525E"/>
    <w:rsid w:val="0023546D"/>
    <w:rsid w:val="00235A14"/>
    <w:rsid w:val="00235D5D"/>
    <w:rsid w:val="002363A0"/>
    <w:rsid w:val="00236971"/>
    <w:rsid w:val="00236ACC"/>
    <w:rsid w:val="002371D9"/>
    <w:rsid w:val="00237876"/>
    <w:rsid w:val="0023795C"/>
    <w:rsid w:val="00241124"/>
    <w:rsid w:val="00241FF2"/>
    <w:rsid w:val="0024258B"/>
    <w:rsid w:val="002447B0"/>
    <w:rsid w:val="00244BCB"/>
    <w:rsid w:val="0024514A"/>
    <w:rsid w:val="002454FB"/>
    <w:rsid w:val="00246E6B"/>
    <w:rsid w:val="00246F2A"/>
    <w:rsid w:val="00246F33"/>
    <w:rsid w:val="00246FA1"/>
    <w:rsid w:val="002472A9"/>
    <w:rsid w:val="002473F9"/>
    <w:rsid w:val="00247817"/>
    <w:rsid w:val="00247975"/>
    <w:rsid w:val="002505D4"/>
    <w:rsid w:val="00252C38"/>
    <w:rsid w:val="0025375D"/>
    <w:rsid w:val="00253D08"/>
    <w:rsid w:val="00254855"/>
    <w:rsid w:val="00254F8E"/>
    <w:rsid w:val="00255029"/>
    <w:rsid w:val="002558D6"/>
    <w:rsid w:val="0025591F"/>
    <w:rsid w:val="0025668C"/>
    <w:rsid w:val="00256CBD"/>
    <w:rsid w:val="00257277"/>
    <w:rsid w:val="002572AD"/>
    <w:rsid w:val="0025740B"/>
    <w:rsid w:val="002574AA"/>
    <w:rsid w:val="002576BA"/>
    <w:rsid w:val="0026018D"/>
    <w:rsid w:val="00260508"/>
    <w:rsid w:val="0026069D"/>
    <w:rsid w:val="00260C0C"/>
    <w:rsid w:val="0026150B"/>
    <w:rsid w:val="002615DB"/>
    <w:rsid w:val="00261CF7"/>
    <w:rsid w:val="00262CBA"/>
    <w:rsid w:val="00263B12"/>
    <w:rsid w:val="002642E6"/>
    <w:rsid w:val="00264585"/>
    <w:rsid w:val="002654F5"/>
    <w:rsid w:val="002665A5"/>
    <w:rsid w:val="002708A4"/>
    <w:rsid w:val="0027128F"/>
    <w:rsid w:val="00271600"/>
    <w:rsid w:val="00271AAC"/>
    <w:rsid w:val="00271F0A"/>
    <w:rsid w:val="00272CC9"/>
    <w:rsid w:val="00272DC1"/>
    <w:rsid w:val="00273F0B"/>
    <w:rsid w:val="00273FFA"/>
    <w:rsid w:val="00274192"/>
    <w:rsid w:val="00275811"/>
    <w:rsid w:val="00275A56"/>
    <w:rsid w:val="00275DDE"/>
    <w:rsid w:val="00275E42"/>
    <w:rsid w:val="0027609C"/>
    <w:rsid w:val="00276BDB"/>
    <w:rsid w:val="00276D09"/>
    <w:rsid w:val="00276D6B"/>
    <w:rsid w:val="0027745A"/>
    <w:rsid w:val="002803E2"/>
    <w:rsid w:val="00280D7E"/>
    <w:rsid w:val="0028248A"/>
    <w:rsid w:val="00282DB2"/>
    <w:rsid w:val="0028336B"/>
    <w:rsid w:val="0028343E"/>
    <w:rsid w:val="00283BFC"/>
    <w:rsid w:val="00283CF7"/>
    <w:rsid w:val="00285562"/>
    <w:rsid w:val="00285670"/>
    <w:rsid w:val="00290791"/>
    <w:rsid w:val="00291315"/>
    <w:rsid w:val="002917D4"/>
    <w:rsid w:val="00292039"/>
    <w:rsid w:val="002924E0"/>
    <w:rsid w:val="00292867"/>
    <w:rsid w:val="00293666"/>
    <w:rsid w:val="002937DE"/>
    <w:rsid w:val="00293B91"/>
    <w:rsid w:val="00294612"/>
    <w:rsid w:val="00294A0F"/>
    <w:rsid w:val="00294EA7"/>
    <w:rsid w:val="00295DB6"/>
    <w:rsid w:val="00296E69"/>
    <w:rsid w:val="00297BAD"/>
    <w:rsid w:val="002A00BA"/>
    <w:rsid w:val="002A2262"/>
    <w:rsid w:val="002A28BC"/>
    <w:rsid w:val="002A29DF"/>
    <w:rsid w:val="002A2BBD"/>
    <w:rsid w:val="002A39D3"/>
    <w:rsid w:val="002A3F5C"/>
    <w:rsid w:val="002A442C"/>
    <w:rsid w:val="002A44CE"/>
    <w:rsid w:val="002A61FC"/>
    <w:rsid w:val="002A680B"/>
    <w:rsid w:val="002A68D0"/>
    <w:rsid w:val="002A6954"/>
    <w:rsid w:val="002A6C0A"/>
    <w:rsid w:val="002A6FFE"/>
    <w:rsid w:val="002A7CE3"/>
    <w:rsid w:val="002A7E6C"/>
    <w:rsid w:val="002B023A"/>
    <w:rsid w:val="002B0445"/>
    <w:rsid w:val="002B0517"/>
    <w:rsid w:val="002B0790"/>
    <w:rsid w:val="002B1B44"/>
    <w:rsid w:val="002B1B6E"/>
    <w:rsid w:val="002B338A"/>
    <w:rsid w:val="002B50D6"/>
    <w:rsid w:val="002B5DFF"/>
    <w:rsid w:val="002B71C9"/>
    <w:rsid w:val="002B7770"/>
    <w:rsid w:val="002B77EA"/>
    <w:rsid w:val="002B7AB0"/>
    <w:rsid w:val="002C0F47"/>
    <w:rsid w:val="002C20F0"/>
    <w:rsid w:val="002C26B3"/>
    <w:rsid w:val="002C2768"/>
    <w:rsid w:val="002C289E"/>
    <w:rsid w:val="002C39C8"/>
    <w:rsid w:val="002C46AB"/>
    <w:rsid w:val="002C4C42"/>
    <w:rsid w:val="002C53ED"/>
    <w:rsid w:val="002C59A7"/>
    <w:rsid w:val="002C6326"/>
    <w:rsid w:val="002C6739"/>
    <w:rsid w:val="002C6833"/>
    <w:rsid w:val="002C6FBB"/>
    <w:rsid w:val="002C74B7"/>
    <w:rsid w:val="002C7512"/>
    <w:rsid w:val="002C79AD"/>
    <w:rsid w:val="002C7D70"/>
    <w:rsid w:val="002C7F23"/>
    <w:rsid w:val="002D00C1"/>
    <w:rsid w:val="002D0BCC"/>
    <w:rsid w:val="002D1A65"/>
    <w:rsid w:val="002D1C9F"/>
    <w:rsid w:val="002D25EE"/>
    <w:rsid w:val="002D39F6"/>
    <w:rsid w:val="002D492B"/>
    <w:rsid w:val="002D56A1"/>
    <w:rsid w:val="002D64EB"/>
    <w:rsid w:val="002D717B"/>
    <w:rsid w:val="002D71F9"/>
    <w:rsid w:val="002D7B6B"/>
    <w:rsid w:val="002D7DCC"/>
    <w:rsid w:val="002E0CC2"/>
    <w:rsid w:val="002E0D60"/>
    <w:rsid w:val="002E1501"/>
    <w:rsid w:val="002E2208"/>
    <w:rsid w:val="002E3C4D"/>
    <w:rsid w:val="002E4071"/>
    <w:rsid w:val="002E4D79"/>
    <w:rsid w:val="002E4E6B"/>
    <w:rsid w:val="002E556C"/>
    <w:rsid w:val="002E71C2"/>
    <w:rsid w:val="002E7F60"/>
    <w:rsid w:val="002F0022"/>
    <w:rsid w:val="002F05DC"/>
    <w:rsid w:val="002F1221"/>
    <w:rsid w:val="002F13C8"/>
    <w:rsid w:val="002F2228"/>
    <w:rsid w:val="002F2572"/>
    <w:rsid w:val="002F2BB1"/>
    <w:rsid w:val="002F4407"/>
    <w:rsid w:val="002F495E"/>
    <w:rsid w:val="002F4DC2"/>
    <w:rsid w:val="002F52FE"/>
    <w:rsid w:val="002F5605"/>
    <w:rsid w:val="002F6231"/>
    <w:rsid w:val="002F68FD"/>
    <w:rsid w:val="002F7C85"/>
    <w:rsid w:val="00300314"/>
    <w:rsid w:val="00300841"/>
    <w:rsid w:val="00300C27"/>
    <w:rsid w:val="00301795"/>
    <w:rsid w:val="0030183C"/>
    <w:rsid w:val="00302107"/>
    <w:rsid w:val="00302184"/>
    <w:rsid w:val="00302326"/>
    <w:rsid w:val="003023D8"/>
    <w:rsid w:val="003025A4"/>
    <w:rsid w:val="00302B08"/>
    <w:rsid w:val="0030347D"/>
    <w:rsid w:val="0030406D"/>
    <w:rsid w:val="00304422"/>
    <w:rsid w:val="003048DB"/>
    <w:rsid w:val="003053DC"/>
    <w:rsid w:val="0030598D"/>
    <w:rsid w:val="00306227"/>
    <w:rsid w:val="003063F4"/>
    <w:rsid w:val="0030768E"/>
    <w:rsid w:val="00307C1B"/>
    <w:rsid w:val="00310BFB"/>
    <w:rsid w:val="003110E8"/>
    <w:rsid w:val="00311A20"/>
    <w:rsid w:val="00311F97"/>
    <w:rsid w:val="003124E6"/>
    <w:rsid w:val="00312A8B"/>
    <w:rsid w:val="00313759"/>
    <w:rsid w:val="00314A5F"/>
    <w:rsid w:val="0031543C"/>
    <w:rsid w:val="00315772"/>
    <w:rsid w:val="00315776"/>
    <w:rsid w:val="003157AB"/>
    <w:rsid w:val="00315891"/>
    <w:rsid w:val="00315F95"/>
    <w:rsid w:val="00315FB8"/>
    <w:rsid w:val="00316D86"/>
    <w:rsid w:val="003176E6"/>
    <w:rsid w:val="00320471"/>
    <w:rsid w:val="003207E4"/>
    <w:rsid w:val="00321588"/>
    <w:rsid w:val="003215D9"/>
    <w:rsid w:val="00321C2D"/>
    <w:rsid w:val="003245B3"/>
    <w:rsid w:val="00324787"/>
    <w:rsid w:val="00325186"/>
    <w:rsid w:val="0032579B"/>
    <w:rsid w:val="00325B9D"/>
    <w:rsid w:val="00326354"/>
    <w:rsid w:val="003271ED"/>
    <w:rsid w:val="003275FE"/>
    <w:rsid w:val="00327741"/>
    <w:rsid w:val="00330115"/>
    <w:rsid w:val="00330E90"/>
    <w:rsid w:val="00330F10"/>
    <w:rsid w:val="00330FEE"/>
    <w:rsid w:val="00331C09"/>
    <w:rsid w:val="00331C68"/>
    <w:rsid w:val="00332619"/>
    <w:rsid w:val="00332CBB"/>
    <w:rsid w:val="003339CE"/>
    <w:rsid w:val="00334969"/>
    <w:rsid w:val="00334F0A"/>
    <w:rsid w:val="00335429"/>
    <w:rsid w:val="00336380"/>
    <w:rsid w:val="00336893"/>
    <w:rsid w:val="00336C6E"/>
    <w:rsid w:val="00337610"/>
    <w:rsid w:val="00337DDF"/>
    <w:rsid w:val="003400D4"/>
    <w:rsid w:val="003415E9"/>
    <w:rsid w:val="00341899"/>
    <w:rsid w:val="00341F2F"/>
    <w:rsid w:val="003424FA"/>
    <w:rsid w:val="0034265C"/>
    <w:rsid w:val="00342874"/>
    <w:rsid w:val="00342980"/>
    <w:rsid w:val="00342C30"/>
    <w:rsid w:val="00343AE8"/>
    <w:rsid w:val="00343F77"/>
    <w:rsid w:val="00343F8C"/>
    <w:rsid w:val="00343FBA"/>
    <w:rsid w:val="003446BA"/>
    <w:rsid w:val="00344D8C"/>
    <w:rsid w:val="00345ABF"/>
    <w:rsid w:val="00346870"/>
    <w:rsid w:val="00346B51"/>
    <w:rsid w:val="00346DEF"/>
    <w:rsid w:val="00347188"/>
    <w:rsid w:val="0034725D"/>
    <w:rsid w:val="00347A4C"/>
    <w:rsid w:val="00347DE3"/>
    <w:rsid w:val="0035046D"/>
    <w:rsid w:val="003507D9"/>
    <w:rsid w:val="00350C02"/>
    <w:rsid w:val="00350C79"/>
    <w:rsid w:val="003510E9"/>
    <w:rsid w:val="003513E3"/>
    <w:rsid w:val="003514A8"/>
    <w:rsid w:val="00352956"/>
    <w:rsid w:val="00353BF0"/>
    <w:rsid w:val="00354D60"/>
    <w:rsid w:val="00354E15"/>
    <w:rsid w:val="00355299"/>
    <w:rsid w:val="003553F7"/>
    <w:rsid w:val="003555C9"/>
    <w:rsid w:val="003566CD"/>
    <w:rsid w:val="0035754E"/>
    <w:rsid w:val="003579D5"/>
    <w:rsid w:val="003602A5"/>
    <w:rsid w:val="00360C12"/>
    <w:rsid w:val="003613F6"/>
    <w:rsid w:val="00361EAF"/>
    <w:rsid w:val="0036307F"/>
    <w:rsid w:val="0036488C"/>
    <w:rsid w:val="00365103"/>
    <w:rsid w:val="0036599E"/>
    <w:rsid w:val="003660AC"/>
    <w:rsid w:val="003661B3"/>
    <w:rsid w:val="0036624A"/>
    <w:rsid w:val="0036734E"/>
    <w:rsid w:val="0036744C"/>
    <w:rsid w:val="003674B0"/>
    <w:rsid w:val="00367626"/>
    <w:rsid w:val="00367C90"/>
    <w:rsid w:val="00370503"/>
    <w:rsid w:val="0037082E"/>
    <w:rsid w:val="00370EF6"/>
    <w:rsid w:val="003710A2"/>
    <w:rsid w:val="00371422"/>
    <w:rsid w:val="00371D14"/>
    <w:rsid w:val="00371F73"/>
    <w:rsid w:val="0037244C"/>
    <w:rsid w:val="00372B45"/>
    <w:rsid w:val="003730A3"/>
    <w:rsid w:val="003736B1"/>
    <w:rsid w:val="00373A00"/>
    <w:rsid w:val="00373C48"/>
    <w:rsid w:val="00374347"/>
    <w:rsid w:val="0037441D"/>
    <w:rsid w:val="0037572D"/>
    <w:rsid w:val="00375750"/>
    <w:rsid w:val="003757B4"/>
    <w:rsid w:val="00375A64"/>
    <w:rsid w:val="00375B2A"/>
    <w:rsid w:val="0037608F"/>
    <w:rsid w:val="003761A2"/>
    <w:rsid w:val="003767E1"/>
    <w:rsid w:val="003776DA"/>
    <w:rsid w:val="003778D5"/>
    <w:rsid w:val="00377D00"/>
    <w:rsid w:val="0038017C"/>
    <w:rsid w:val="0038068F"/>
    <w:rsid w:val="003807B0"/>
    <w:rsid w:val="00380AF8"/>
    <w:rsid w:val="00380D67"/>
    <w:rsid w:val="003849C1"/>
    <w:rsid w:val="00384B0F"/>
    <w:rsid w:val="00384BED"/>
    <w:rsid w:val="0038559C"/>
    <w:rsid w:val="00385ADD"/>
    <w:rsid w:val="0038605B"/>
    <w:rsid w:val="003863BB"/>
    <w:rsid w:val="00386AF2"/>
    <w:rsid w:val="00386B71"/>
    <w:rsid w:val="00386F94"/>
    <w:rsid w:val="00387C49"/>
    <w:rsid w:val="00387E3C"/>
    <w:rsid w:val="00391D6A"/>
    <w:rsid w:val="0039226D"/>
    <w:rsid w:val="003927F5"/>
    <w:rsid w:val="00392B42"/>
    <w:rsid w:val="00392D40"/>
    <w:rsid w:val="003948F7"/>
    <w:rsid w:val="00394BE2"/>
    <w:rsid w:val="00394C10"/>
    <w:rsid w:val="00394CC2"/>
    <w:rsid w:val="00395348"/>
    <w:rsid w:val="00395AE2"/>
    <w:rsid w:val="00395CE0"/>
    <w:rsid w:val="00395F62"/>
    <w:rsid w:val="003970EB"/>
    <w:rsid w:val="003971A2"/>
    <w:rsid w:val="0039739A"/>
    <w:rsid w:val="0039778A"/>
    <w:rsid w:val="003A0277"/>
    <w:rsid w:val="003A054A"/>
    <w:rsid w:val="003A074C"/>
    <w:rsid w:val="003A0BB4"/>
    <w:rsid w:val="003A0D12"/>
    <w:rsid w:val="003A1458"/>
    <w:rsid w:val="003A15E4"/>
    <w:rsid w:val="003A1A08"/>
    <w:rsid w:val="003A1AC1"/>
    <w:rsid w:val="003A1AD8"/>
    <w:rsid w:val="003A221A"/>
    <w:rsid w:val="003A26DE"/>
    <w:rsid w:val="003A421B"/>
    <w:rsid w:val="003A4D29"/>
    <w:rsid w:val="003A5CAE"/>
    <w:rsid w:val="003A5D2A"/>
    <w:rsid w:val="003A665C"/>
    <w:rsid w:val="003A6895"/>
    <w:rsid w:val="003A70CC"/>
    <w:rsid w:val="003A743A"/>
    <w:rsid w:val="003B0174"/>
    <w:rsid w:val="003B02FD"/>
    <w:rsid w:val="003B0B99"/>
    <w:rsid w:val="003B0C93"/>
    <w:rsid w:val="003B0FC6"/>
    <w:rsid w:val="003B121A"/>
    <w:rsid w:val="003B24A8"/>
    <w:rsid w:val="003B2BDD"/>
    <w:rsid w:val="003B2E57"/>
    <w:rsid w:val="003B31E1"/>
    <w:rsid w:val="003B33CC"/>
    <w:rsid w:val="003B375C"/>
    <w:rsid w:val="003B55C8"/>
    <w:rsid w:val="003B676D"/>
    <w:rsid w:val="003C0D44"/>
    <w:rsid w:val="003C14BD"/>
    <w:rsid w:val="003C17BC"/>
    <w:rsid w:val="003C2EE9"/>
    <w:rsid w:val="003C37CF"/>
    <w:rsid w:val="003C4115"/>
    <w:rsid w:val="003C474C"/>
    <w:rsid w:val="003C4A56"/>
    <w:rsid w:val="003C4F86"/>
    <w:rsid w:val="003C4F9D"/>
    <w:rsid w:val="003C55F0"/>
    <w:rsid w:val="003C5EEE"/>
    <w:rsid w:val="003C646F"/>
    <w:rsid w:val="003C6E1A"/>
    <w:rsid w:val="003D022F"/>
    <w:rsid w:val="003D18F9"/>
    <w:rsid w:val="003D3A1A"/>
    <w:rsid w:val="003D3F70"/>
    <w:rsid w:val="003D42DD"/>
    <w:rsid w:val="003D4CA2"/>
    <w:rsid w:val="003D4D41"/>
    <w:rsid w:val="003D588B"/>
    <w:rsid w:val="003D5C4B"/>
    <w:rsid w:val="003D63EF"/>
    <w:rsid w:val="003D7B28"/>
    <w:rsid w:val="003D7C7B"/>
    <w:rsid w:val="003E00F2"/>
    <w:rsid w:val="003E0251"/>
    <w:rsid w:val="003E0BED"/>
    <w:rsid w:val="003E3790"/>
    <w:rsid w:val="003E3D90"/>
    <w:rsid w:val="003E42C4"/>
    <w:rsid w:val="003E4E42"/>
    <w:rsid w:val="003E5AEC"/>
    <w:rsid w:val="003E5BA1"/>
    <w:rsid w:val="003E6131"/>
    <w:rsid w:val="003E6368"/>
    <w:rsid w:val="003E63D2"/>
    <w:rsid w:val="003E75C9"/>
    <w:rsid w:val="003E799B"/>
    <w:rsid w:val="003E7D09"/>
    <w:rsid w:val="003F0C15"/>
    <w:rsid w:val="003F1318"/>
    <w:rsid w:val="003F16BE"/>
    <w:rsid w:val="003F1AE0"/>
    <w:rsid w:val="003F1FA3"/>
    <w:rsid w:val="003F2371"/>
    <w:rsid w:val="003F3F2B"/>
    <w:rsid w:val="003F3FF0"/>
    <w:rsid w:val="003F426E"/>
    <w:rsid w:val="003F4B22"/>
    <w:rsid w:val="003F4F84"/>
    <w:rsid w:val="003F58E2"/>
    <w:rsid w:val="003F5E89"/>
    <w:rsid w:val="003F6C04"/>
    <w:rsid w:val="003F7004"/>
    <w:rsid w:val="003F76D4"/>
    <w:rsid w:val="003F78F2"/>
    <w:rsid w:val="003F7BD9"/>
    <w:rsid w:val="003F7E6A"/>
    <w:rsid w:val="003F7F8F"/>
    <w:rsid w:val="0040007B"/>
    <w:rsid w:val="0040023F"/>
    <w:rsid w:val="00400FC0"/>
    <w:rsid w:val="004012BF"/>
    <w:rsid w:val="004014FA"/>
    <w:rsid w:val="00402776"/>
    <w:rsid w:val="00402AB3"/>
    <w:rsid w:val="00402CA3"/>
    <w:rsid w:val="00404BD8"/>
    <w:rsid w:val="004052A4"/>
    <w:rsid w:val="004057B6"/>
    <w:rsid w:val="00405AE7"/>
    <w:rsid w:val="00406B8C"/>
    <w:rsid w:val="004071B8"/>
    <w:rsid w:val="00407B58"/>
    <w:rsid w:val="00410F0C"/>
    <w:rsid w:val="00411421"/>
    <w:rsid w:val="00412A97"/>
    <w:rsid w:val="00412B6C"/>
    <w:rsid w:val="00414CD0"/>
    <w:rsid w:val="00414EE4"/>
    <w:rsid w:val="00415830"/>
    <w:rsid w:val="00416EFF"/>
    <w:rsid w:val="004170D4"/>
    <w:rsid w:val="004200A7"/>
    <w:rsid w:val="0042018C"/>
    <w:rsid w:val="00420229"/>
    <w:rsid w:val="004204FC"/>
    <w:rsid w:val="004208A2"/>
    <w:rsid w:val="004213D5"/>
    <w:rsid w:val="004214AE"/>
    <w:rsid w:val="00421839"/>
    <w:rsid w:val="00421CCC"/>
    <w:rsid w:val="00421F22"/>
    <w:rsid w:val="00422097"/>
    <w:rsid w:val="004234E2"/>
    <w:rsid w:val="00423FA4"/>
    <w:rsid w:val="00425199"/>
    <w:rsid w:val="00425D2A"/>
    <w:rsid w:val="0042656E"/>
    <w:rsid w:val="00426CDC"/>
    <w:rsid w:val="0042773E"/>
    <w:rsid w:val="00427882"/>
    <w:rsid w:val="004279E2"/>
    <w:rsid w:val="00427E92"/>
    <w:rsid w:val="00430FC7"/>
    <w:rsid w:val="0043216B"/>
    <w:rsid w:val="00432355"/>
    <w:rsid w:val="004329D5"/>
    <w:rsid w:val="004337EF"/>
    <w:rsid w:val="00433840"/>
    <w:rsid w:val="0043474D"/>
    <w:rsid w:val="00434834"/>
    <w:rsid w:val="00434EAF"/>
    <w:rsid w:val="00434FB9"/>
    <w:rsid w:val="00435367"/>
    <w:rsid w:val="00435AB9"/>
    <w:rsid w:val="00435AE6"/>
    <w:rsid w:val="00435BB5"/>
    <w:rsid w:val="00436034"/>
    <w:rsid w:val="00436515"/>
    <w:rsid w:val="0043672B"/>
    <w:rsid w:val="00437ECB"/>
    <w:rsid w:val="00440D49"/>
    <w:rsid w:val="004411E4"/>
    <w:rsid w:val="004415D7"/>
    <w:rsid w:val="004427F9"/>
    <w:rsid w:val="00443657"/>
    <w:rsid w:val="004436F1"/>
    <w:rsid w:val="004439DB"/>
    <w:rsid w:val="00443AE8"/>
    <w:rsid w:val="004445CB"/>
    <w:rsid w:val="00444895"/>
    <w:rsid w:val="00444B09"/>
    <w:rsid w:val="004452C2"/>
    <w:rsid w:val="0044546B"/>
    <w:rsid w:val="004460F8"/>
    <w:rsid w:val="00446F07"/>
    <w:rsid w:val="00446F78"/>
    <w:rsid w:val="00447C84"/>
    <w:rsid w:val="004502F3"/>
    <w:rsid w:val="00450B6B"/>
    <w:rsid w:val="00452A6E"/>
    <w:rsid w:val="00453A21"/>
    <w:rsid w:val="00454565"/>
    <w:rsid w:val="004550AE"/>
    <w:rsid w:val="00455327"/>
    <w:rsid w:val="004569B1"/>
    <w:rsid w:val="00456B10"/>
    <w:rsid w:val="0045733A"/>
    <w:rsid w:val="0045737F"/>
    <w:rsid w:val="00457738"/>
    <w:rsid w:val="004579C9"/>
    <w:rsid w:val="004617C5"/>
    <w:rsid w:val="00462324"/>
    <w:rsid w:val="00462B5D"/>
    <w:rsid w:val="00462E6B"/>
    <w:rsid w:val="0046358D"/>
    <w:rsid w:val="00463A98"/>
    <w:rsid w:val="00463EBF"/>
    <w:rsid w:val="0046536F"/>
    <w:rsid w:val="00465922"/>
    <w:rsid w:val="00465AC7"/>
    <w:rsid w:val="00466460"/>
    <w:rsid w:val="00466B63"/>
    <w:rsid w:val="00466FB4"/>
    <w:rsid w:val="00467506"/>
    <w:rsid w:val="00470BFA"/>
    <w:rsid w:val="00471DE0"/>
    <w:rsid w:val="00471F35"/>
    <w:rsid w:val="00472244"/>
    <w:rsid w:val="0047267E"/>
    <w:rsid w:val="004728EB"/>
    <w:rsid w:val="00472D28"/>
    <w:rsid w:val="00473099"/>
    <w:rsid w:val="0047369A"/>
    <w:rsid w:val="004740AA"/>
    <w:rsid w:val="004744FA"/>
    <w:rsid w:val="00474BA4"/>
    <w:rsid w:val="00474FF5"/>
    <w:rsid w:val="00475323"/>
    <w:rsid w:val="004758D0"/>
    <w:rsid w:val="00475979"/>
    <w:rsid w:val="00475D67"/>
    <w:rsid w:val="0047769F"/>
    <w:rsid w:val="004778EF"/>
    <w:rsid w:val="0048081F"/>
    <w:rsid w:val="004809B9"/>
    <w:rsid w:val="00480DFA"/>
    <w:rsid w:val="0048199C"/>
    <w:rsid w:val="00481BE4"/>
    <w:rsid w:val="00482D93"/>
    <w:rsid w:val="00482E72"/>
    <w:rsid w:val="004830DC"/>
    <w:rsid w:val="00483C54"/>
    <w:rsid w:val="00483E06"/>
    <w:rsid w:val="0048403A"/>
    <w:rsid w:val="00484682"/>
    <w:rsid w:val="0048497B"/>
    <w:rsid w:val="00484B06"/>
    <w:rsid w:val="00484D91"/>
    <w:rsid w:val="00485513"/>
    <w:rsid w:val="004857F9"/>
    <w:rsid w:val="00485BD8"/>
    <w:rsid w:val="0048689A"/>
    <w:rsid w:val="00486A6B"/>
    <w:rsid w:val="00487284"/>
    <w:rsid w:val="004872EF"/>
    <w:rsid w:val="00487349"/>
    <w:rsid w:val="0048751C"/>
    <w:rsid w:val="00487544"/>
    <w:rsid w:val="00487768"/>
    <w:rsid w:val="00487795"/>
    <w:rsid w:val="00487C57"/>
    <w:rsid w:val="00487FD7"/>
    <w:rsid w:val="0049062E"/>
    <w:rsid w:val="0049076E"/>
    <w:rsid w:val="00491486"/>
    <w:rsid w:val="00491724"/>
    <w:rsid w:val="00491F44"/>
    <w:rsid w:val="004924C5"/>
    <w:rsid w:val="00492D9E"/>
    <w:rsid w:val="004937D4"/>
    <w:rsid w:val="004945A0"/>
    <w:rsid w:val="00494701"/>
    <w:rsid w:val="00495A10"/>
    <w:rsid w:val="00496030"/>
    <w:rsid w:val="00496B91"/>
    <w:rsid w:val="00497590"/>
    <w:rsid w:val="00497608"/>
    <w:rsid w:val="00497DF4"/>
    <w:rsid w:val="004A0A86"/>
    <w:rsid w:val="004A0B64"/>
    <w:rsid w:val="004A10D2"/>
    <w:rsid w:val="004A1274"/>
    <w:rsid w:val="004A252E"/>
    <w:rsid w:val="004A57E0"/>
    <w:rsid w:val="004A6371"/>
    <w:rsid w:val="004A6552"/>
    <w:rsid w:val="004A6EE8"/>
    <w:rsid w:val="004A75E1"/>
    <w:rsid w:val="004B0691"/>
    <w:rsid w:val="004B0C5F"/>
    <w:rsid w:val="004B1098"/>
    <w:rsid w:val="004B18C0"/>
    <w:rsid w:val="004B29A9"/>
    <w:rsid w:val="004B2CD5"/>
    <w:rsid w:val="004B2D2F"/>
    <w:rsid w:val="004B2ED9"/>
    <w:rsid w:val="004B4137"/>
    <w:rsid w:val="004B42DC"/>
    <w:rsid w:val="004B436A"/>
    <w:rsid w:val="004B45E2"/>
    <w:rsid w:val="004B4F71"/>
    <w:rsid w:val="004B53E6"/>
    <w:rsid w:val="004B6119"/>
    <w:rsid w:val="004B6255"/>
    <w:rsid w:val="004B6C04"/>
    <w:rsid w:val="004B6D1B"/>
    <w:rsid w:val="004B6D92"/>
    <w:rsid w:val="004B6E6C"/>
    <w:rsid w:val="004B73DC"/>
    <w:rsid w:val="004B7ADB"/>
    <w:rsid w:val="004B7C1C"/>
    <w:rsid w:val="004C18E7"/>
    <w:rsid w:val="004C1EF9"/>
    <w:rsid w:val="004C20C1"/>
    <w:rsid w:val="004C2D5A"/>
    <w:rsid w:val="004C373D"/>
    <w:rsid w:val="004C3D57"/>
    <w:rsid w:val="004C4CE3"/>
    <w:rsid w:val="004C5185"/>
    <w:rsid w:val="004C6E51"/>
    <w:rsid w:val="004C7BA5"/>
    <w:rsid w:val="004C7D8F"/>
    <w:rsid w:val="004D01F8"/>
    <w:rsid w:val="004D04F4"/>
    <w:rsid w:val="004D0659"/>
    <w:rsid w:val="004D08CB"/>
    <w:rsid w:val="004D0A59"/>
    <w:rsid w:val="004D0E28"/>
    <w:rsid w:val="004D116D"/>
    <w:rsid w:val="004D1880"/>
    <w:rsid w:val="004D18F0"/>
    <w:rsid w:val="004D2045"/>
    <w:rsid w:val="004D282B"/>
    <w:rsid w:val="004D3195"/>
    <w:rsid w:val="004D3841"/>
    <w:rsid w:val="004D3BD6"/>
    <w:rsid w:val="004D405F"/>
    <w:rsid w:val="004D40F6"/>
    <w:rsid w:val="004D4AF7"/>
    <w:rsid w:val="004D4EB9"/>
    <w:rsid w:val="004D57DC"/>
    <w:rsid w:val="004D5F30"/>
    <w:rsid w:val="004D6527"/>
    <w:rsid w:val="004D65B2"/>
    <w:rsid w:val="004D6E6B"/>
    <w:rsid w:val="004D796E"/>
    <w:rsid w:val="004D7A95"/>
    <w:rsid w:val="004D7AB0"/>
    <w:rsid w:val="004E16BA"/>
    <w:rsid w:val="004E2877"/>
    <w:rsid w:val="004E3229"/>
    <w:rsid w:val="004E438C"/>
    <w:rsid w:val="004E4C53"/>
    <w:rsid w:val="004E5106"/>
    <w:rsid w:val="004E55F7"/>
    <w:rsid w:val="004E5AF8"/>
    <w:rsid w:val="004E63AA"/>
    <w:rsid w:val="004E64B2"/>
    <w:rsid w:val="004E6B17"/>
    <w:rsid w:val="004E7736"/>
    <w:rsid w:val="004F0109"/>
    <w:rsid w:val="004F01BD"/>
    <w:rsid w:val="004F0493"/>
    <w:rsid w:val="004F05DD"/>
    <w:rsid w:val="004F086E"/>
    <w:rsid w:val="004F102C"/>
    <w:rsid w:val="004F1419"/>
    <w:rsid w:val="004F1456"/>
    <w:rsid w:val="004F17B9"/>
    <w:rsid w:val="004F18EB"/>
    <w:rsid w:val="004F2817"/>
    <w:rsid w:val="004F31CD"/>
    <w:rsid w:val="004F31D4"/>
    <w:rsid w:val="004F41D1"/>
    <w:rsid w:val="004F455B"/>
    <w:rsid w:val="004F54FE"/>
    <w:rsid w:val="004F5CBD"/>
    <w:rsid w:val="004F605F"/>
    <w:rsid w:val="004F6A1A"/>
    <w:rsid w:val="004F6B4E"/>
    <w:rsid w:val="004F6C34"/>
    <w:rsid w:val="004F7DE9"/>
    <w:rsid w:val="0050013F"/>
    <w:rsid w:val="005001C8"/>
    <w:rsid w:val="0050025F"/>
    <w:rsid w:val="0050159F"/>
    <w:rsid w:val="00501883"/>
    <w:rsid w:val="005018D2"/>
    <w:rsid w:val="00501EA9"/>
    <w:rsid w:val="00502309"/>
    <w:rsid w:val="0050255F"/>
    <w:rsid w:val="00502766"/>
    <w:rsid w:val="00502C68"/>
    <w:rsid w:val="00502D49"/>
    <w:rsid w:val="00503366"/>
    <w:rsid w:val="00503CE1"/>
    <w:rsid w:val="0050428A"/>
    <w:rsid w:val="0050471C"/>
    <w:rsid w:val="00506529"/>
    <w:rsid w:val="00506A1F"/>
    <w:rsid w:val="00506DA7"/>
    <w:rsid w:val="005074E9"/>
    <w:rsid w:val="00507962"/>
    <w:rsid w:val="005079D1"/>
    <w:rsid w:val="00507AD1"/>
    <w:rsid w:val="00507EF0"/>
    <w:rsid w:val="00510278"/>
    <w:rsid w:val="005109E1"/>
    <w:rsid w:val="005113AA"/>
    <w:rsid w:val="0051228A"/>
    <w:rsid w:val="0051236C"/>
    <w:rsid w:val="00513081"/>
    <w:rsid w:val="00513CFC"/>
    <w:rsid w:val="005143BF"/>
    <w:rsid w:val="00514489"/>
    <w:rsid w:val="00514C2C"/>
    <w:rsid w:val="00514C90"/>
    <w:rsid w:val="00514D6E"/>
    <w:rsid w:val="00515B5B"/>
    <w:rsid w:val="005162E7"/>
    <w:rsid w:val="00516A5D"/>
    <w:rsid w:val="00516A66"/>
    <w:rsid w:val="00517579"/>
    <w:rsid w:val="005200D5"/>
    <w:rsid w:val="00520640"/>
    <w:rsid w:val="00520678"/>
    <w:rsid w:val="00520E44"/>
    <w:rsid w:val="00522BD3"/>
    <w:rsid w:val="00523086"/>
    <w:rsid w:val="005230CC"/>
    <w:rsid w:val="00523B75"/>
    <w:rsid w:val="00523CE6"/>
    <w:rsid w:val="005247EF"/>
    <w:rsid w:val="00524959"/>
    <w:rsid w:val="005249D5"/>
    <w:rsid w:val="00524A58"/>
    <w:rsid w:val="00525B84"/>
    <w:rsid w:val="00526A82"/>
    <w:rsid w:val="00526BC3"/>
    <w:rsid w:val="00526F2E"/>
    <w:rsid w:val="005300B0"/>
    <w:rsid w:val="00530257"/>
    <w:rsid w:val="00530FF2"/>
    <w:rsid w:val="00531711"/>
    <w:rsid w:val="00533D0D"/>
    <w:rsid w:val="00534514"/>
    <w:rsid w:val="00534BE4"/>
    <w:rsid w:val="0053552B"/>
    <w:rsid w:val="00537CE9"/>
    <w:rsid w:val="00537E9A"/>
    <w:rsid w:val="00540CDC"/>
    <w:rsid w:val="00540D8C"/>
    <w:rsid w:val="0054149E"/>
    <w:rsid w:val="00541690"/>
    <w:rsid w:val="00542053"/>
    <w:rsid w:val="005421B7"/>
    <w:rsid w:val="00542BA6"/>
    <w:rsid w:val="00543AA4"/>
    <w:rsid w:val="00543C9F"/>
    <w:rsid w:val="00543F20"/>
    <w:rsid w:val="005440DF"/>
    <w:rsid w:val="00544A11"/>
    <w:rsid w:val="00544CE0"/>
    <w:rsid w:val="00544F46"/>
    <w:rsid w:val="0054515C"/>
    <w:rsid w:val="00545826"/>
    <w:rsid w:val="00545957"/>
    <w:rsid w:val="005460A3"/>
    <w:rsid w:val="005461C7"/>
    <w:rsid w:val="0054627A"/>
    <w:rsid w:val="00546305"/>
    <w:rsid w:val="00546A34"/>
    <w:rsid w:val="00546AB7"/>
    <w:rsid w:val="00546B26"/>
    <w:rsid w:val="00546FD1"/>
    <w:rsid w:val="005475E9"/>
    <w:rsid w:val="00550090"/>
    <w:rsid w:val="0055023A"/>
    <w:rsid w:val="00550CE8"/>
    <w:rsid w:val="005548FE"/>
    <w:rsid w:val="00554C53"/>
    <w:rsid w:val="0055570F"/>
    <w:rsid w:val="005557CA"/>
    <w:rsid w:val="00556499"/>
    <w:rsid w:val="00556C9E"/>
    <w:rsid w:val="00556E69"/>
    <w:rsid w:val="00557373"/>
    <w:rsid w:val="005579BF"/>
    <w:rsid w:val="005607DB"/>
    <w:rsid w:val="00560994"/>
    <w:rsid w:val="00560D46"/>
    <w:rsid w:val="00561FA7"/>
    <w:rsid w:val="00562FA4"/>
    <w:rsid w:val="0056301D"/>
    <w:rsid w:val="005632CB"/>
    <w:rsid w:val="00563F2F"/>
    <w:rsid w:val="00564A1C"/>
    <w:rsid w:val="005652D7"/>
    <w:rsid w:val="00565B24"/>
    <w:rsid w:val="005662D4"/>
    <w:rsid w:val="005663B4"/>
    <w:rsid w:val="00566F89"/>
    <w:rsid w:val="005670E8"/>
    <w:rsid w:val="005710BC"/>
    <w:rsid w:val="005719BD"/>
    <w:rsid w:val="0057276B"/>
    <w:rsid w:val="00572E19"/>
    <w:rsid w:val="00572FC1"/>
    <w:rsid w:val="005734C2"/>
    <w:rsid w:val="00573F8F"/>
    <w:rsid w:val="00574A0F"/>
    <w:rsid w:val="00574C5C"/>
    <w:rsid w:val="00574F45"/>
    <w:rsid w:val="00575543"/>
    <w:rsid w:val="00575B33"/>
    <w:rsid w:val="00575EAA"/>
    <w:rsid w:val="00576233"/>
    <w:rsid w:val="0057710A"/>
    <w:rsid w:val="00577955"/>
    <w:rsid w:val="00580AEE"/>
    <w:rsid w:val="005821E9"/>
    <w:rsid w:val="00582881"/>
    <w:rsid w:val="00582A47"/>
    <w:rsid w:val="00582B5F"/>
    <w:rsid w:val="00583209"/>
    <w:rsid w:val="00583409"/>
    <w:rsid w:val="005837EA"/>
    <w:rsid w:val="00583A7B"/>
    <w:rsid w:val="0058423C"/>
    <w:rsid w:val="0058635B"/>
    <w:rsid w:val="0058653C"/>
    <w:rsid w:val="00586800"/>
    <w:rsid w:val="0058703E"/>
    <w:rsid w:val="005874B5"/>
    <w:rsid w:val="00587CA4"/>
    <w:rsid w:val="00590116"/>
    <w:rsid w:val="00590D01"/>
    <w:rsid w:val="00590E65"/>
    <w:rsid w:val="00590F2C"/>
    <w:rsid w:val="005927B7"/>
    <w:rsid w:val="0059423E"/>
    <w:rsid w:val="0059431D"/>
    <w:rsid w:val="00594CAD"/>
    <w:rsid w:val="00594F5A"/>
    <w:rsid w:val="0059510C"/>
    <w:rsid w:val="00595678"/>
    <w:rsid w:val="00595941"/>
    <w:rsid w:val="005960B1"/>
    <w:rsid w:val="005963BB"/>
    <w:rsid w:val="00596FA6"/>
    <w:rsid w:val="0059718C"/>
    <w:rsid w:val="005A02D1"/>
    <w:rsid w:val="005A096B"/>
    <w:rsid w:val="005A0B98"/>
    <w:rsid w:val="005A11E4"/>
    <w:rsid w:val="005A153F"/>
    <w:rsid w:val="005A16A2"/>
    <w:rsid w:val="005A2770"/>
    <w:rsid w:val="005A2D2E"/>
    <w:rsid w:val="005A37AD"/>
    <w:rsid w:val="005A3AA0"/>
    <w:rsid w:val="005A3B5A"/>
    <w:rsid w:val="005A4117"/>
    <w:rsid w:val="005A421E"/>
    <w:rsid w:val="005A47B6"/>
    <w:rsid w:val="005A496C"/>
    <w:rsid w:val="005A4E09"/>
    <w:rsid w:val="005A5A3D"/>
    <w:rsid w:val="005A5E91"/>
    <w:rsid w:val="005A751F"/>
    <w:rsid w:val="005A7EFD"/>
    <w:rsid w:val="005B020B"/>
    <w:rsid w:val="005B0F18"/>
    <w:rsid w:val="005B1534"/>
    <w:rsid w:val="005B2524"/>
    <w:rsid w:val="005B2809"/>
    <w:rsid w:val="005B2983"/>
    <w:rsid w:val="005B3B02"/>
    <w:rsid w:val="005B3B8E"/>
    <w:rsid w:val="005B50AA"/>
    <w:rsid w:val="005B51C4"/>
    <w:rsid w:val="005B57FA"/>
    <w:rsid w:val="005B5F9B"/>
    <w:rsid w:val="005B627E"/>
    <w:rsid w:val="005B6837"/>
    <w:rsid w:val="005B6AB6"/>
    <w:rsid w:val="005B7180"/>
    <w:rsid w:val="005B77AD"/>
    <w:rsid w:val="005C0690"/>
    <w:rsid w:val="005C1435"/>
    <w:rsid w:val="005C159E"/>
    <w:rsid w:val="005C19BF"/>
    <w:rsid w:val="005C1FA6"/>
    <w:rsid w:val="005C2113"/>
    <w:rsid w:val="005C217F"/>
    <w:rsid w:val="005C33A5"/>
    <w:rsid w:val="005C34C3"/>
    <w:rsid w:val="005C39D8"/>
    <w:rsid w:val="005C3E0D"/>
    <w:rsid w:val="005C42D9"/>
    <w:rsid w:val="005C54B7"/>
    <w:rsid w:val="005C623E"/>
    <w:rsid w:val="005C700D"/>
    <w:rsid w:val="005C703A"/>
    <w:rsid w:val="005D0165"/>
    <w:rsid w:val="005D063A"/>
    <w:rsid w:val="005D0A71"/>
    <w:rsid w:val="005D2031"/>
    <w:rsid w:val="005D21BC"/>
    <w:rsid w:val="005D3E21"/>
    <w:rsid w:val="005D3FE0"/>
    <w:rsid w:val="005D5F0D"/>
    <w:rsid w:val="005D6666"/>
    <w:rsid w:val="005D6ABF"/>
    <w:rsid w:val="005E0724"/>
    <w:rsid w:val="005E2459"/>
    <w:rsid w:val="005E28EA"/>
    <w:rsid w:val="005E2D2A"/>
    <w:rsid w:val="005E2E8B"/>
    <w:rsid w:val="005E32F4"/>
    <w:rsid w:val="005E3E35"/>
    <w:rsid w:val="005E3ED5"/>
    <w:rsid w:val="005E4E40"/>
    <w:rsid w:val="005E4F21"/>
    <w:rsid w:val="005E4FCA"/>
    <w:rsid w:val="005E5D2F"/>
    <w:rsid w:val="005E5EBE"/>
    <w:rsid w:val="005E61B2"/>
    <w:rsid w:val="005E623C"/>
    <w:rsid w:val="005E634A"/>
    <w:rsid w:val="005E64ED"/>
    <w:rsid w:val="005E6B37"/>
    <w:rsid w:val="005F00BB"/>
    <w:rsid w:val="005F05A3"/>
    <w:rsid w:val="005F06F3"/>
    <w:rsid w:val="005F1124"/>
    <w:rsid w:val="005F1332"/>
    <w:rsid w:val="005F1580"/>
    <w:rsid w:val="005F1847"/>
    <w:rsid w:val="005F1AD8"/>
    <w:rsid w:val="005F1DBE"/>
    <w:rsid w:val="005F1E74"/>
    <w:rsid w:val="005F1EC0"/>
    <w:rsid w:val="005F1F3F"/>
    <w:rsid w:val="005F2EB9"/>
    <w:rsid w:val="005F5096"/>
    <w:rsid w:val="005F5E30"/>
    <w:rsid w:val="005F6068"/>
    <w:rsid w:val="005F6835"/>
    <w:rsid w:val="005F715D"/>
    <w:rsid w:val="005F7FA7"/>
    <w:rsid w:val="0060041A"/>
    <w:rsid w:val="006006EC"/>
    <w:rsid w:val="0060091B"/>
    <w:rsid w:val="00600A06"/>
    <w:rsid w:val="00600AFA"/>
    <w:rsid w:val="00601707"/>
    <w:rsid w:val="006017A3"/>
    <w:rsid w:val="00602102"/>
    <w:rsid w:val="00603760"/>
    <w:rsid w:val="00603F77"/>
    <w:rsid w:val="0060495C"/>
    <w:rsid w:val="006057C8"/>
    <w:rsid w:val="00605F6C"/>
    <w:rsid w:val="00606AED"/>
    <w:rsid w:val="00610088"/>
    <w:rsid w:val="00610410"/>
    <w:rsid w:val="00610782"/>
    <w:rsid w:val="00611568"/>
    <w:rsid w:val="0061184C"/>
    <w:rsid w:val="0061301D"/>
    <w:rsid w:val="00613697"/>
    <w:rsid w:val="00613805"/>
    <w:rsid w:val="006145DE"/>
    <w:rsid w:val="00614E08"/>
    <w:rsid w:val="00614EC0"/>
    <w:rsid w:val="006150E8"/>
    <w:rsid w:val="00615199"/>
    <w:rsid w:val="006158FE"/>
    <w:rsid w:val="00616274"/>
    <w:rsid w:val="00616A85"/>
    <w:rsid w:val="00616DA9"/>
    <w:rsid w:val="00616DDA"/>
    <w:rsid w:val="006179B8"/>
    <w:rsid w:val="00617A1C"/>
    <w:rsid w:val="00617DB4"/>
    <w:rsid w:val="006213CA"/>
    <w:rsid w:val="006214DA"/>
    <w:rsid w:val="00622287"/>
    <w:rsid w:val="006226D6"/>
    <w:rsid w:val="00622DFD"/>
    <w:rsid w:val="006241BB"/>
    <w:rsid w:val="0062598F"/>
    <w:rsid w:val="00625DCB"/>
    <w:rsid w:val="00626517"/>
    <w:rsid w:val="006266B2"/>
    <w:rsid w:val="00626D9E"/>
    <w:rsid w:val="00627764"/>
    <w:rsid w:val="006277F1"/>
    <w:rsid w:val="00627C04"/>
    <w:rsid w:val="00627E7C"/>
    <w:rsid w:val="00630530"/>
    <w:rsid w:val="0063063D"/>
    <w:rsid w:val="00630696"/>
    <w:rsid w:val="00630DE3"/>
    <w:rsid w:val="0063114E"/>
    <w:rsid w:val="006330F4"/>
    <w:rsid w:val="00633551"/>
    <w:rsid w:val="0063380C"/>
    <w:rsid w:val="00634247"/>
    <w:rsid w:val="0063469B"/>
    <w:rsid w:val="00634DF4"/>
    <w:rsid w:val="006350C7"/>
    <w:rsid w:val="0063529D"/>
    <w:rsid w:val="0063532E"/>
    <w:rsid w:val="00635667"/>
    <w:rsid w:val="00635A92"/>
    <w:rsid w:val="00635B67"/>
    <w:rsid w:val="006361AF"/>
    <w:rsid w:val="006366C0"/>
    <w:rsid w:val="00636B83"/>
    <w:rsid w:val="00636C0F"/>
    <w:rsid w:val="00637E12"/>
    <w:rsid w:val="00640FEB"/>
    <w:rsid w:val="006412E7"/>
    <w:rsid w:val="00641371"/>
    <w:rsid w:val="00641506"/>
    <w:rsid w:val="00641A10"/>
    <w:rsid w:val="00643439"/>
    <w:rsid w:val="00644A94"/>
    <w:rsid w:val="006458BC"/>
    <w:rsid w:val="00645A12"/>
    <w:rsid w:val="00645A24"/>
    <w:rsid w:val="00646A9A"/>
    <w:rsid w:val="006471B2"/>
    <w:rsid w:val="00647200"/>
    <w:rsid w:val="00647ABE"/>
    <w:rsid w:val="00650490"/>
    <w:rsid w:val="006509C9"/>
    <w:rsid w:val="00651378"/>
    <w:rsid w:val="00652BA0"/>
    <w:rsid w:val="00652D0D"/>
    <w:rsid w:val="006532A2"/>
    <w:rsid w:val="00654359"/>
    <w:rsid w:val="00654B86"/>
    <w:rsid w:val="00655681"/>
    <w:rsid w:val="0065603B"/>
    <w:rsid w:val="00656312"/>
    <w:rsid w:val="00656B9F"/>
    <w:rsid w:val="00656C5F"/>
    <w:rsid w:val="00657796"/>
    <w:rsid w:val="00661538"/>
    <w:rsid w:val="006617F8"/>
    <w:rsid w:val="00661FAC"/>
    <w:rsid w:val="006622D8"/>
    <w:rsid w:val="00662335"/>
    <w:rsid w:val="00663FAE"/>
    <w:rsid w:val="00664FD4"/>
    <w:rsid w:val="0066505B"/>
    <w:rsid w:val="00665714"/>
    <w:rsid w:val="00665CF4"/>
    <w:rsid w:val="00666C0F"/>
    <w:rsid w:val="00666D74"/>
    <w:rsid w:val="00666EB8"/>
    <w:rsid w:val="00667044"/>
    <w:rsid w:val="006671E6"/>
    <w:rsid w:val="006673ED"/>
    <w:rsid w:val="0066749B"/>
    <w:rsid w:val="006677E5"/>
    <w:rsid w:val="006679C1"/>
    <w:rsid w:val="00670C21"/>
    <w:rsid w:val="006718D7"/>
    <w:rsid w:val="00671B8C"/>
    <w:rsid w:val="00671BA9"/>
    <w:rsid w:val="00671D67"/>
    <w:rsid w:val="006730C8"/>
    <w:rsid w:val="00673252"/>
    <w:rsid w:val="00673546"/>
    <w:rsid w:val="00674276"/>
    <w:rsid w:val="0067457A"/>
    <w:rsid w:val="006746AB"/>
    <w:rsid w:val="00674796"/>
    <w:rsid w:val="00677CCC"/>
    <w:rsid w:val="006806A2"/>
    <w:rsid w:val="00680B20"/>
    <w:rsid w:val="00680D1D"/>
    <w:rsid w:val="006811A8"/>
    <w:rsid w:val="0068193A"/>
    <w:rsid w:val="006820F1"/>
    <w:rsid w:val="00682687"/>
    <w:rsid w:val="00682F76"/>
    <w:rsid w:val="00683662"/>
    <w:rsid w:val="00683F57"/>
    <w:rsid w:val="006840CE"/>
    <w:rsid w:val="0068442F"/>
    <w:rsid w:val="006845D6"/>
    <w:rsid w:val="00684D80"/>
    <w:rsid w:val="006853EC"/>
    <w:rsid w:val="0068554D"/>
    <w:rsid w:val="00686621"/>
    <w:rsid w:val="00686E7B"/>
    <w:rsid w:val="00687B93"/>
    <w:rsid w:val="00687EE9"/>
    <w:rsid w:val="00690C31"/>
    <w:rsid w:val="00691064"/>
    <w:rsid w:val="006918E9"/>
    <w:rsid w:val="00692060"/>
    <w:rsid w:val="00692739"/>
    <w:rsid w:val="00692DA4"/>
    <w:rsid w:val="00693018"/>
    <w:rsid w:val="00693ACB"/>
    <w:rsid w:val="006942DC"/>
    <w:rsid w:val="00695913"/>
    <w:rsid w:val="0069696E"/>
    <w:rsid w:val="006970AE"/>
    <w:rsid w:val="00697534"/>
    <w:rsid w:val="00697685"/>
    <w:rsid w:val="006A046B"/>
    <w:rsid w:val="006A0492"/>
    <w:rsid w:val="006A0E94"/>
    <w:rsid w:val="006A39D0"/>
    <w:rsid w:val="006A447C"/>
    <w:rsid w:val="006A52AD"/>
    <w:rsid w:val="006A6137"/>
    <w:rsid w:val="006A61C5"/>
    <w:rsid w:val="006A621A"/>
    <w:rsid w:val="006A6547"/>
    <w:rsid w:val="006A76BF"/>
    <w:rsid w:val="006B04D1"/>
    <w:rsid w:val="006B06DA"/>
    <w:rsid w:val="006B0792"/>
    <w:rsid w:val="006B0CB6"/>
    <w:rsid w:val="006B0F4D"/>
    <w:rsid w:val="006B12D8"/>
    <w:rsid w:val="006B19F5"/>
    <w:rsid w:val="006B1EA4"/>
    <w:rsid w:val="006B242F"/>
    <w:rsid w:val="006B2440"/>
    <w:rsid w:val="006B252E"/>
    <w:rsid w:val="006B278D"/>
    <w:rsid w:val="006B29F0"/>
    <w:rsid w:val="006B3CF8"/>
    <w:rsid w:val="006B43AD"/>
    <w:rsid w:val="006B4A0F"/>
    <w:rsid w:val="006B4B9D"/>
    <w:rsid w:val="006B4ED8"/>
    <w:rsid w:val="006B510B"/>
    <w:rsid w:val="006B5560"/>
    <w:rsid w:val="006B5BDC"/>
    <w:rsid w:val="006B617F"/>
    <w:rsid w:val="006B702A"/>
    <w:rsid w:val="006B7B82"/>
    <w:rsid w:val="006B7F32"/>
    <w:rsid w:val="006C04F3"/>
    <w:rsid w:val="006C0509"/>
    <w:rsid w:val="006C0632"/>
    <w:rsid w:val="006C0D66"/>
    <w:rsid w:val="006C13D2"/>
    <w:rsid w:val="006C1A0C"/>
    <w:rsid w:val="006C1D76"/>
    <w:rsid w:val="006C3457"/>
    <w:rsid w:val="006C3C64"/>
    <w:rsid w:val="006C3E4D"/>
    <w:rsid w:val="006C43FA"/>
    <w:rsid w:val="006C45C8"/>
    <w:rsid w:val="006C48D8"/>
    <w:rsid w:val="006C5C20"/>
    <w:rsid w:val="006C65B0"/>
    <w:rsid w:val="006C7240"/>
    <w:rsid w:val="006C76E0"/>
    <w:rsid w:val="006D0540"/>
    <w:rsid w:val="006D0769"/>
    <w:rsid w:val="006D0C47"/>
    <w:rsid w:val="006D159B"/>
    <w:rsid w:val="006D2323"/>
    <w:rsid w:val="006D2F28"/>
    <w:rsid w:val="006D34AF"/>
    <w:rsid w:val="006D3522"/>
    <w:rsid w:val="006D3FB2"/>
    <w:rsid w:val="006D5054"/>
    <w:rsid w:val="006D5B1D"/>
    <w:rsid w:val="006D6164"/>
    <w:rsid w:val="006D6989"/>
    <w:rsid w:val="006D6C51"/>
    <w:rsid w:val="006D7366"/>
    <w:rsid w:val="006D77B7"/>
    <w:rsid w:val="006E06E5"/>
    <w:rsid w:val="006E0A33"/>
    <w:rsid w:val="006E0BAE"/>
    <w:rsid w:val="006E0D8C"/>
    <w:rsid w:val="006E121A"/>
    <w:rsid w:val="006E153E"/>
    <w:rsid w:val="006E1E45"/>
    <w:rsid w:val="006E2876"/>
    <w:rsid w:val="006E37F0"/>
    <w:rsid w:val="006E5E98"/>
    <w:rsid w:val="006E6312"/>
    <w:rsid w:val="006E679B"/>
    <w:rsid w:val="006E7A75"/>
    <w:rsid w:val="006E7D8E"/>
    <w:rsid w:val="006F0973"/>
    <w:rsid w:val="006F0A2B"/>
    <w:rsid w:val="006F26A2"/>
    <w:rsid w:val="006F2725"/>
    <w:rsid w:val="006F311E"/>
    <w:rsid w:val="006F3264"/>
    <w:rsid w:val="006F3DC7"/>
    <w:rsid w:val="006F443A"/>
    <w:rsid w:val="006F45C7"/>
    <w:rsid w:val="006F5100"/>
    <w:rsid w:val="006F619F"/>
    <w:rsid w:val="006F6521"/>
    <w:rsid w:val="006F7881"/>
    <w:rsid w:val="00700077"/>
    <w:rsid w:val="0070019A"/>
    <w:rsid w:val="007001A9"/>
    <w:rsid w:val="007008DD"/>
    <w:rsid w:val="00700970"/>
    <w:rsid w:val="007037B0"/>
    <w:rsid w:val="0070418F"/>
    <w:rsid w:val="00704865"/>
    <w:rsid w:val="00704CC7"/>
    <w:rsid w:val="0070588B"/>
    <w:rsid w:val="00705D83"/>
    <w:rsid w:val="0070615C"/>
    <w:rsid w:val="00706D2B"/>
    <w:rsid w:val="0070778E"/>
    <w:rsid w:val="00710598"/>
    <w:rsid w:val="00711BC8"/>
    <w:rsid w:val="00711E68"/>
    <w:rsid w:val="007124F4"/>
    <w:rsid w:val="007137BC"/>
    <w:rsid w:val="007144EF"/>
    <w:rsid w:val="00714840"/>
    <w:rsid w:val="00714F50"/>
    <w:rsid w:val="00715323"/>
    <w:rsid w:val="007155D7"/>
    <w:rsid w:val="007157AF"/>
    <w:rsid w:val="007158E2"/>
    <w:rsid w:val="00715BC5"/>
    <w:rsid w:val="00715DB9"/>
    <w:rsid w:val="00715F0B"/>
    <w:rsid w:val="00716303"/>
    <w:rsid w:val="007164FD"/>
    <w:rsid w:val="007164FE"/>
    <w:rsid w:val="007167A8"/>
    <w:rsid w:val="00717343"/>
    <w:rsid w:val="00717824"/>
    <w:rsid w:val="00720091"/>
    <w:rsid w:val="0072020B"/>
    <w:rsid w:val="00721BB7"/>
    <w:rsid w:val="00724AB2"/>
    <w:rsid w:val="00725434"/>
    <w:rsid w:val="007258B3"/>
    <w:rsid w:val="007265CC"/>
    <w:rsid w:val="0072682C"/>
    <w:rsid w:val="00726D2A"/>
    <w:rsid w:val="00726E04"/>
    <w:rsid w:val="007273BB"/>
    <w:rsid w:val="007278F6"/>
    <w:rsid w:val="007305F2"/>
    <w:rsid w:val="007307BA"/>
    <w:rsid w:val="007318F1"/>
    <w:rsid w:val="00731A3B"/>
    <w:rsid w:val="00732ED5"/>
    <w:rsid w:val="00733380"/>
    <w:rsid w:val="00733838"/>
    <w:rsid w:val="00733DF8"/>
    <w:rsid w:val="00734390"/>
    <w:rsid w:val="00734BF9"/>
    <w:rsid w:val="00736596"/>
    <w:rsid w:val="0073712B"/>
    <w:rsid w:val="007402D2"/>
    <w:rsid w:val="007409B0"/>
    <w:rsid w:val="00741242"/>
    <w:rsid w:val="007414F1"/>
    <w:rsid w:val="00741899"/>
    <w:rsid w:val="007428CA"/>
    <w:rsid w:val="0074291A"/>
    <w:rsid w:val="00742930"/>
    <w:rsid w:val="00742DBB"/>
    <w:rsid w:val="00743008"/>
    <w:rsid w:val="007431DB"/>
    <w:rsid w:val="0074322C"/>
    <w:rsid w:val="00743577"/>
    <w:rsid w:val="00744574"/>
    <w:rsid w:val="007449C6"/>
    <w:rsid w:val="007453E6"/>
    <w:rsid w:val="00746104"/>
    <w:rsid w:val="0074627A"/>
    <w:rsid w:val="0074694C"/>
    <w:rsid w:val="00747212"/>
    <w:rsid w:val="00747347"/>
    <w:rsid w:val="007503FF"/>
    <w:rsid w:val="007504D3"/>
    <w:rsid w:val="00750537"/>
    <w:rsid w:val="00750872"/>
    <w:rsid w:val="00751025"/>
    <w:rsid w:val="00751382"/>
    <w:rsid w:val="0075161F"/>
    <w:rsid w:val="00751DBE"/>
    <w:rsid w:val="007520DF"/>
    <w:rsid w:val="0075232B"/>
    <w:rsid w:val="007524F3"/>
    <w:rsid w:val="00752755"/>
    <w:rsid w:val="007532FA"/>
    <w:rsid w:val="007547BA"/>
    <w:rsid w:val="00754976"/>
    <w:rsid w:val="007556B9"/>
    <w:rsid w:val="00755E80"/>
    <w:rsid w:val="00756100"/>
    <w:rsid w:val="00756381"/>
    <w:rsid w:val="0075696C"/>
    <w:rsid w:val="007570D9"/>
    <w:rsid w:val="0075712F"/>
    <w:rsid w:val="00757797"/>
    <w:rsid w:val="00757C66"/>
    <w:rsid w:val="00757F4B"/>
    <w:rsid w:val="00760BC6"/>
    <w:rsid w:val="00760D14"/>
    <w:rsid w:val="00761670"/>
    <w:rsid w:val="00761B7F"/>
    <w:rsid w:val="0076245A"/>
    <w:rsid w:val="00763309"/>
    <w:rsid w:val="007637C0"/>
    <w:rsid w:val="00763A4C"/>
    <w:rsid w:val="00763F18"/>
    <w:rsid w:val="0076403E"/>
    <w:rsid w:val="00765417"/>
    <w:rsid w:val="00765811"/>
    <w:rsid w:val="007659E9"/>
    <w:rsid w:val="00765A43"/>
    <w:rsid w:val="00766A2D"/>
    <w:rsid w:val="007674B1"/>
    <w:rsid w:val="00767F50"/>
    <w:rsid w:val="007700D6"/>
    <w:rsid w:val="00770CEB"/>
    <w:rsid w:val="00771C4F"/>
    <w:rsid w:val="0077274D"/>
    <w:rsid w:val="00772C8A"/>
    <w:rsid w:val="00772CC4"/>
    <w:rsid w:val="00772E12"/>
    <w:rsid w:val="007737F7"/>
    <w:rsid w:val="0077484B"/>
    <w:rsid w:val="00774C74"/>
    <w:rsid w:val="00774D4E"/>
    <w:rsid w:val="007751D0"/>
    <w:rsid w:val="007753D8"/>
    <w:rsid w:val="00775E4F"/>
    <w:rsid w:val="00776440"/>
    <w:rsid w:val="0077719D"/>
    <w:rsid w:val="0078015A"/>
    <w:rsid w:val="0078067B"/>
    <w:rsid w:val="007810F4"/>
    <w:rsid w:val="00781CCD"/>
    <w:rsid w:val="00781E8F"/>
    <w:rsid w:val="00782069"/>
    <w:rsid w:val="007827E0"/>
    <w:rsid w:val="00782949"/>
    <w:rsid w:val="007833FF"/>
    <w:rsid w:val="007837CA"/>
    <w:rsid w:val="00783E0E"/>
    <w:rsid w:val="007844D0"/>
    <w:rsid w:val="007851F7"/>
    <w:rsid w:val="0078620E"/>
    <w:rsid w:val="007867D6"/>
    <w:rsid w:val="00786896"/>
    <w:rsid w:val="0078732B"/>
    <w:rsid w:val="00787879"/>
    <w:rsid w:val="00787C4C"/>
    <w:rsid w:val="00790F0F"/>
    <w:rsid w:val="00791035"/>
    <w:rsid w:val="00791403"/>
    <w:rsid w:val="00791723"/>
    <w:rsid w:val="0079180C"/>
    <w:rsid w:val="00791AB8"/>
    <w:rsid w:val="00792155"/>
    <w:rsid w:val="00792158"/>
    <w:rsid w:val="007923F1"/>
    <w:rsid w:val="00792538"/>
    <w:rsid w:val="007926BE"/>
    <w:rsid w:val="00794957"/>
    <w:rsid w:val="00795220"/>
    <w:rsid w:val="00795318"/>
    <w:rsid w:val="00795B12"/>
    <w:rsid w:val="00795E4B"/>
    <w:rsid w:val="00796E9A"/>
    <w:rsid w:val="007977FA"/>
    <w:rsid w:val="0079789E"/>
    <w:rsid w:val="00797982"/>
    <w:rsid w:val="007A01F9"/>
    <w:rsid w:val="007A0A51"/>
    <w:rsid w:val="007A170A"/>
    <w:rsid w:val="007A2039"/>
    <w:rsid w:val="007A3208"/>
    <w:rsid w:val="007A3718"/>
    <w:rsid w:val="007A3928"/>
    <w:rsid w:val="007A4395"/>
    <w:rsid w:val="007A47C3"/>
    <w:rsid w:val="007A55EF"/>
    <w:rsid w:val="007A7DA5"/>
    <w:rsid w:val="007B0101"/>
    <w:rsid w:val="007B051C"/>
    <w:rsid w:val="007B07B2"/>
    <w:rsid w:val="007B0973"/>
    <w:rsid w:val="007B0B95"/>
    <w:rsid w:val="007B1252"/>
    <w:rsid w:val="007B2EA4"/>
    <w:rsid w:val="007B2F35"/>
    <w:rsid w:val="007B2FCC"/>
    <w:rsid w:val="007B310F"/>
    <w:rsid w:val="007B3A1B"/>
    <w:rsid w:val="007B584C"/>
    <w:rsid w:val="007B592F"/>
    <w:rsid w:val="007B5A86"/>
    <w:rsid w:val="007B65AA"/>
    <w:rsid w:val="007C19FD"/>
    <w:rsid w:val="007C200E"/>
    <w:rsid w:val="007C260B"/>
    <w:rsid w:val="007C27EF"/>
    <w:rsid w:val="007C282E"/>
    <w:rsid w:val="007C2BFD"/>
    <w:rsid w:val="007C2C85"/>
    <w:rsid w:val="007C37EA"/>
    <w:rsid w:val="007C3CD4"/>
    <w:rsid w:val="007C3FB2"/>
    <w:rsid w:val="007C6A1B"/>
    <w:rsid w:val="007C6EF9"/>
    <w:rsid w:val="007D0B88"/>
    <w:rsid w:val="007D0E9D"/>
    <w:rsid w:val="007D1294"/>
    <w:rsid w:val="007D12DF"/>
    <w:rsid w:val="007D1487"/>
    <w:rsid w:val="007D1586"/>
    <w:rsid w:val="007D15AD"/>
    <w:rsid w:val="007D1C54"/>
    <w:rsid w:val="007D27FC"/>
    <w:rsid w:val="007D2FA6"/>
    <w:rsid w:val="007D2FEC"/>
    <w:rsid w:val="007D3168"/>
    <w:rsid w:val="007D3297"/>
    <w:rsid w:val="007D33B6"/>
    <w:rsid w:val="007D4A4A"/>
    <w:rsid w:val="007D4B72"/>
    <w:rsid w:val="007D4E11"/>
    <w:rsid w:val="007D4F70"/>
    <w:rsid w:val="007D4F76"/>
    <w:rsid w:val="007D502A"/>
    <w:rsid w:val="007D50F9"/>
    <w:rsid w:val="007D53AF"/>
    <w:rsid w:val="007D5606"/>
    <w:rsid w:val="007D573A"/>
    <w:rsid w:val="007D57E6"/>
    <w:rsid w:val="007D59B9"/>
    <w:rsid w:val="007D65D2"/>
    <w:rsid w:val="007D6997"/>
    <w:rsid w:val="007D752C"/>
    <w:rsid w:val="007E0CD0"/>
    <w:rsid w:val="007E0D78"/>
    <w:rsid w:val="007E1682"/>
    <w:rsid w:val="007E1A64"/>
    <w:rsid w:val="007E3E51"/>
    <w:rsid w:val="007E3FFB"/>
    <w:rsid w:val="007E51AB"/>
    <w:rsid w:val="007E5B56"/>
    <w:rsid w:val="007E5C59"/>
    <w:rsid w:val="007E63CD"/>
    <w:rsid w:val="007E67EB"/>
    <w:rsid w:val="007E7667"/>
    <w:rsid w:val="007F0455"/>
    <w:rsid w:val="007F064D"/>
    <w:rsid w:val="007F065C"/>
    <w:rsid w:val="007F0A84"/>
    <w:rsid w:val="007F0AD7"/>
    <w:rsid w:val="007F0B97"/>
    <w:rsid w:val="007F0D8B"/>
    <w:rsid w:val="007F0FE3"/>
    <w:rsid w:val="007F1366"/>
    <w:rsid w:val="007F23D5"/>
    <w:rsid w:val="007F380E"/>
    <w:rsid w:val="007F3B41"/>
    <w:rsid w:val="007F4657"/>
    <w:rsid w:val="007F5D8C"/>
    <w:rsid w:val="007F5DEC"/>
    <w:rsid w:val="007F6726"/>
    <w:rsid w:val="007F695E"/>
    <w:rsid w:val="007F75E4"/>
    <w:rsid w:val="007F7AFB"/>
    <w:rsid w:val="00800D4E"/>
    <w:rsid w:val="00800FAE"/>
    <w:rsid w:val="00801B7F"/>
    <w:rsid w:val="00801E8D"/>
    <w:rsid w:val="008029D3"/>
    <w:rsid w:val="00803E13"/>
    <w:rsid w:val="008048D5"/>
    <w:rsid w:val="00805DC6"/>
    <w:rsid w:val="00805F3B"/>
    <w:rsid w:val="008063CC"/>
    <w:rsid w:val="008065E7"/>
    <w:rsid w:val="008067A9"/>
    <w:rsid w:val="00806C2C"/>
    <w:rsid w:val="00806EE7"/>
    <w:rsid w:val="00807304"/>
    <w:rsid w:val="00807EDD"/>
    <w:rsid w:val="00810113"/>
    <w:rsid w:val="00810569"/>
    <w:rsid w:val="0081173E"/>
    <w:rsid w:val="00811791"/>
    <w:rsid w:val="00811F20"/>
    <w:rsid w:val="0081222D"/>
    <w:rsid w:val="008127F1"/>
    <w:rsid w:val="00812929"/>
    <w:rsid w:val="008133B3"/>
    <w:rsid w:val="00813719"/>
    <w:rsid w:val="008144C1"/>
    <w:rsid w:val="00815729"/>
    <w:rsid w:val="00815ED3"/>
    <w:rsid w:val="008162D4"/>
    <w:rsid w:val="0081656C"/>
    <w:rsid w:val="00816620"/>
    <w:rsid w:val="00817035"/>
    <w:rsid w:val="0081731C"/>
    <w:rsid w:val="008203C6"/>
    <w:rsid w:val="00822B71"/>
    <w:rsid w:val="00822B7E"/>
    <w:rsid w:val="00823165"/>
    <w:rsid w:val="0082389D"/>
    <w:rsid w:val="0082514F"/>
    <w:rsid w:val="0082541E"/>
    <w:rsid w:val="00825FBB"/>
    <w:rsid w:val="00826435"/>
    <w:rsid w:val="008265CC"/>
    <w:rsid w:val="008273BA"/>
    <w:rsid w:val="00827865"/>
    <w:rsid w:val="00827EDF"/>
    <w:rsid w:val="008303AB"/>
    <w:rsid w:val="00830468"/>
    <w:rsid w:val="00830769"/>
    <w:rsid w:val="00830B8C"/>
    <w:rsid w:val="00830EE0"/>
    <w:rsid w:val="0083106D"/>
    <w:rsid w:val="00831456"/>
    <w:rsid w:val="00832260"/>
    <w:rsid w:val="008325A6"/>
    <w:rsid w:val="00832AB5"/>
    <w:rsid w:val="00832D1A"/>
    <w:rsid w:val="00832DDD"/>
    <w:rsid w:val="0083318A"/>
    <w:rsid w:val="008336C1"/>
    <w:rsid w:val="00833962"/>
    <w:rsid w:val="00834932"/>
    <w:rsid w:val="0083523A"/>
    <w:rsid w:val="008355D7"/>
    <w:rsid w:val="00835962"/>
    <w:rsid w:val="00835D4E"/>
    <w:rsid w:val="0083767D"/>
    <w:rsid w:val="008405DD"/>
    <w:rsid w:val="0084066F"/>
    <w:rsid w:val="00840B68"/>
    <w:rsid w:val="008414CB"/>
    <w:rsid w:val="008418F7"/>
    <w:rsid w:val="00841D31"/>
    <w:rsid w:val="00842309"/>
    <w:rsid w:val="008431D5"/>
    <w:rsid w:val="00844724"/>
    <w:rsid w:val="008451A2"/>
    <w:rsid w:val="00845A69"/>
    <w:rsid w:val="00846CB0"/>
    <w:rsid w:val="00846FA6"/>
    <w:rsid w:val="008475E4"/>
    <w:rsid w:val="008505E8"/>
    <w:rsid w:val="00850695"/>
    <w:rsid w:val="00850E93"/>
    <w:rsid w:val="00850FA6"/>
    <w:rsid w:val="00852497"/>
    <w:rsid w:val="008527AA"/>
    <w:rsid w:val="00852A42"/>
    <w:rsid w:val="00852DF7"/>
    <w:rsid w:val="00853EFC"/>
    <w:rsid w:val="008547C9"/>
    <w:rsid w:val="0085534E"/>
    <w:rsid w:val="00855561"/>
    <w:rsid w:val="0085599A"/>
    <w:rsid w:val="00855BA6"/>
    <w:rsid w:val="00855FC4"/>
    <w:rsid w:val="00856550"/>
    <w:rsid w:val="00856984"/>
    <w:rsid w:val="00857532"/>
    <w:rsid w:val="00860F2C"/>
    <w:rsid w:val="0086142A"/>
    <w:rsid w:val="00862132"/>
    <w:rsid w:val="00862276"/>
    <w:rsid w:val="0086238C"/>
    <w:rsid w:val="008624DD"/>
    <w:rsid w:val="00863EB8"/>
    <w:rsid w:val="008646D4"/>
    <w:rsid w:val="0086501B"/>
    <w:rsid w:val="00865CD8"/>
    <w:rsid w:val="008668B3"/>
    <w:rsid w:val="008668C7"/>
    <w:rsid w:val="00866D94"/>
    <w:rsid w:val="00866DFE"/>
    <w:rsid w:val="00866FF3"/>
    <w:rsid w:val="00867690"/>
    <w:rsid w:val="008676EC"/>
    <w:rsid w:val="00867900"/>
    <w:rsid w:val="00867C4C"/>
    <w:rsid w:val="00867D41"/>
    <w:rsid w:val="00871610"/>
    <w:rsid w:val="00871B06"/>
    <w:rsid w:val="00871E2C"/>
    <w:rsid w:val="00872E04"/>
    <w:rsid w:val="008730D0"/>
    <w:rsid w:val="0087340C"/>
    <w:rsid w:val="00874439"/>
    <w:rsid w:val="00874886"/>
    <w:rsid w:val="00874EA1"/>
    <w:rsid w:val="00875980"/>
    <w:rsid w:val="00875FAD"/>
    <w:rsid w:val="008769F9"/>
    <w:rsid w:val="00876F4B"/>
    <w:rsid w:val="008771DB"/>
    <w:rsid w:val="00877879"/>
    <w:rsid w:val="008811E2"/>
    <w:rsid w:val="00882394"/>
    <w:rsid w:val="0088337E"/>
    <w:rsid w:val="00883AC6"/>
    <w:rsid w:val="00884333"/>
    <w:rsid w:val="008843E3"/>
    <w:rsid w:val="00884718"/>
    <w:rsid w:val="0088473C"/>
    <w:rsid w:val="008855AB"/>
    <w:rsid w:val="00885B60"/>
    <w:rsid w:val="00886566"/>
    <w:rsid w:val="00886778"/>
    <w:rsid w:val="008869D1"/>
    <w:rsid w:val="008869FB"/>
    <w:rsid w:val="00886F2B"/>
    <w:rsid w:val="00887157"/>
    <w:rsid w:val="00887327"/>
    <w:rsid w:val="008874EA"/>
    <w:rsid w:val="008874F1"/>
    <w:rsid w:val="008878B6"/>
    <w:rsid w:val="00890204"/>
    <w:rsid w:val="00890379"/>
    <w:rsid w:val="00890C2F"/>
    <w:rsid w:val="00890FA2"/>
    <w:rsid w:val="008919EF"/>
    <w:rsid w:val="00894AE9"/>
    <w:rsid w:val="00894F62"/>
    <w:rsid w:val="0089527B"/>
    <w:rsid w:val="008954D6"/>
    <w:rsid w:val="00895E5E"/>
    <w:rsid w:val="008964A7"/>
    <w:rsid w:val="0089658B"/>
    <w:rsid w:val="008969A9"/>
    <w:rsid w:val="008979B2"/>
    <w:rsid w:val="00897A2A"/>
    <w:rsid w:val="008A136B"/>
    <w:rsid w:val="008A16F9"/>
    <w:rsid w:val="008A3292"/>
    <w:rsid w:val="008A385A"/>
    <w:rsid w:val="008A4C7B"/>
    <w:rsid w:val="008A4F2B"/>
    <w:rsid w:val="008A5C09"/>
    <w:rsid w:val="008A5C7E"/>
    <w:rsid w:val="008A6067"/>
    <w:rsid w:val="008A6B39"/>
    <w:rsid w:val="008A6BE4"/>
    <w:rsid w:val="008A6CD9"/>
    <w:rsid w:val="008A6ECB"/>
    <w:rsid w:val="008A6F0E"/>
    <w:rsid w:val="008A710E"/>
    <w:rsid w:val="008A7A6D"/>
    <w:rsid w:val="008A7CAD"/>
    <w:rsid w:val="008B0BBA"/>
    <w:rsid w:val="008B0C28"/>
    <w:rsid w:val="008B1C51"/>
    <w:rsid w:val="008B241F"/>
    <w:rsid w:val="008B2DAC"/>
    <w:rsid w:val="008B33E7"/>
    <w:rsid w:val="008B38FB"/>
    <w:rsid w:val="008B3A1D"/>
    <w:rsid w:val="008B5067"/>
    <w:rsid w:val="008B5A6D"/>
    <w:rsid w:val="008B62C0"/>
    <w:rsid w:val="008B69BA"/>
    <w:rsid w:val="008B740B"/>
    <w:rsid w:val="008B7C46"/>
    <w:rsid w:val="008C07D9"/>
    <w:rsid w:val="008C218F"/>
    <w:rsid w:val="008C22F3"/>
    <w:rsid w:val="008C352C"/>
    <w:rsid w:val="008C3A56"/>
    <w:rsid w:val="008C43C3"/>
    <w:rsid w:val="008C5243"/>
    <w:rsid w:val="008C5C93"/>
    <w:rsid w:val="008C6AB2"/>
    <w:rsid w:val="008C7529"/>
    <w:rsid w:val="008D0182"/>
    <w:rsid w:val="008D063E"/>
    <w:rsid w:val="008D0A07"/>
    <w:rsid w:val="008D1181"/>
    <w:rsid w:val="008D15EC"/>
    <w:rsid w:val="008D2BAC"/>
    <w:rsid w:val="008D2D43"/>
    <w:rsid w:val="008D3354"/>
    <w:rsid w:val="008D33BD"/>
    <w:rsid w:val="008D4004"/>
    <w:rsid w:val="008D42B3"/>
    <w:rsid w:val="008D4B40"/>
    <w:rsid w:val="008D4FD1"/>
    <w:rsid w:val="008D5699"/>
    <w:rsid w:val="008D57A5"/>
    <w:rsid w:val="008D5BE4"/>
    <w:rsid w:val="008D605B"/>
    <w:rsid w:val="008D6333"/>
    <w:rsid w:val="008D660B"/>
    <w:rsid w:val="008D66E5"/>
    <w:rsid w:val="008D6B7E"/>
    <w:rsid w:val="008E0109"/>
    <w:rsid w:val="008E08E9"/>
    <w:rsid w:val="008E1B39"/>
    <w:rsid w:val="008E1FC1"/>
    <w:rsid w:val="008E2BDF"/>
    <w:rsid w:val="008E3B39"/>
    <w:rsid w:val="008E3D32"/>
    <w:rsid w:val="008E41FD"/>
    <w:rsid w:val="008E45CD"/>
    <w:rsid w:val="008E4B88"/>
    <w:rsid w:val="008E560A"/>
    <w:rsid w:val="008E5FE8"/>
    <w:rsid w:val="008E7765"/>
    <w:rsid w:val="008E7BB5"/>
    <w:rsid w:val="008F0755"/>
    <w:rsid w:val="008F0A32"/>
    <w:rsid w:val="008F1016"/>
    <w:rsid w:val="008F172B"/>
    <w:rsid w:val="008F329A"/>
    <w:rsid w:val="008F3ECC"/>
    <w:rsid w:val="008F476E"/>
    <w:rsid w:val="008F4EBB"/>
    <w:rsid w:val="008F5130"/>
    <w:rsid w:val="008F5D8D"/>
    <w:rsid w:val="008F61CD"/>
    <w:rsid w:val="008F6623"/>
    <w:rsid w:val="008F6904"/>
    <w:rsid w:val="008F734C"/>
    <w:rsid w:val="008F78E8"/>
    <w:rsid w:val="009004B0"/>
    <w:rsid w:val="00900FF5"/>
    <w:rsid w:val="00902206"/>
    <w:rsid w:val="0090286A"/>
    <w:rsid w:val="00903477"/>
    <w:rsid w:val="00903711"/>
    <w:rsid w:val="009042E2"/>
    <w:rsid w:val="0090481C"/>
    <w:rsid w:val="00904973"/>
    <w:rsid w:val="00905457"/>
    <w:rsid w:val="00905482"/>
    <w:rsid w:val="00906DE4"/>
    <w:rsid w:val="00906DF8"/>
    <w:rsid w:val="009075B6"/>
    <w:rsid w:val="00907C8C"/>
    <w:rsid w:val="00907D58"/>
    <w:rsid w:val="00907DBA"/>
    <w:rsid w:val="00910E19"/>
    <w:rsid w:val="009110E6"/>
    <w:rsid w:val="009113A9"/>
    <w:rsid w:val="0091241A"/>
    <w:rsid w:val="0091299E"/>
    <w:rsid w:val="00913007"/>
    <w:rsid w:val="0091303C"/>
    <w:rsid w:val="009146A0"/>
    <w:rsid w:val="00914D59"/>
    <w:rsid w:val="00915059"/>
    <w:rsid w:val="0091550F"/>
    <w:rsid w:val="009167A8"/>
    <w:rsid w:val="00917376"/>
    <w:rsid w:val="00917524"/>
    <w:rsid w:val="00917D61"/>
    <w:rsid w:val="00917FBC"/>
    <w:rsid w:val="00920344"/>
    <w:rsid w:val="0092039B"/>
    <w:rsid w:val="00920B65"/>
    <w:rsid w:val="0092125C"/>
    <w:rsid w:val="00921929"/>
    <w:rsid w:val="00921E16"/>
    <w:rsid w:val="0092307D"/>
    <w:rsid w:val="0092376F"/>
    <w:rsid w:val="00923AF3"/>
    <w:rsid w:val="0092400B"/>
    <w:rsid w:val="00925BD8"/>
    <w:rsid w:val="00925C06"/>
    <w:rsid w:val="0092684B"/>
    <w:rsid w:val="0092699F"/>
    <w:rsid w:val="009279A0"/>
    <w:rsid w:val="00927C53"/>
    <w:rsid w:val="00927E9A"/>
    <w:rsid w:val="0093055D"/>
    <w:rsid w:val="00930BFF"/>
    <w:rsid w:val="00931016"/>
    <w:rsid w:val="00931547"/>
    <w:rsid w:val="00933139"/>
    <w:rsid w:val="009336A1"/>
    <w:rsid w:val="009348D1"/>
    <w:rsid w:val="00934B43"/>
    <w:rsid w:val="0093561C"/>
    <w:rsid w:val="00935CF4"/>
    <w:rsid w:val="00935FBF"/>
    <w:rsid w:val="0093645A"/>
    <w:rsid w:val="00936613"/>
    <w:rsid w:val="0093725D"/>
    <w:rsid w:val="009373B2"/>
    <w:rsid w:val="009373D6"/>
    <w:rsid w:val="00940EB5"/>
    <w:rsid w:val="00941919"/>
    <w:rsid w:val="00941E94"/>
    <w:rsid w:val="00942276"/>
    <w:rsid w:val="009428F4"/>
    <w:rsid w:val="0094306A"/>
    <w:rsid w:val="009434CC"/>
    <w:rsid w:val="0094351F"/>
    <w:rsid w:val="00943A12"/>
    <w:rsid w:val="00943BE5"/>
    <w:rsid w:val="00943F27"/>
    <w:rsid w:val="009445D6"/>
    <w:rsid w:val="009447F6"/>
    <w:rsid w:val="00944C94"/>
    <w:rsid w:val="00944CC7"/>
    <w:rsid w:val="009450C8"/>
    <w:rsid w:val="00945832"/>
    <w:rsid w:val="00945F08"/>
    <w:rsid w:val="00945F29"/>
    <w:rsid w:val="009467FD"/>
    <w:rsid w:val="00946971"/>
    <w:rsid w:val="009470DD"/>
    <w:rsid w:val="00947206"/>
    <w:rsid w:val="00947F5B"/>
    <w:rsid w:val="00950348"/>
    <w:rsid w:val="00950F29"/>
    <w:rsid w:val="00952070"/>
    <w:rsid w:val="0095369B"/>
    <w:rsid w:val="00954589"/>
    <w:rsid w:val="009548C1"/>
    <w:rsid w:val="0095541A"/>
    <w:rsid w:val="009557D6"/>
    <w:rsid w:val="00955CFE"/>
    <w:rsid w:val="0095703F"/>
    <w:rsid w:val="00957093"/>
    <w:rsid w:val="00960167"/>
    <w:rsid w:val="009623D0"/>
    <w:rsid w:val="0096309C"/>
    <w:rsid w:val="009663C0"/>
    <w:rsid w:val="009667CF"/>
    <w:rsid w:val="0096709C"/>
    <w:rsid w:val="00970353"/>
    <w:rsid w:val="0097052F"/>
    <w:rsid w:val="00970811"/>
    <w:rsid w:val="0097191E"/>
    <w:rsid w:val="009723DB"/>
    <w:rsid w:val="00972520"/>
    <w:rsid w:val="009725E1"/>
    <w:rsid w:val="00972754"/>
    <w:rsid w:val="009727F3"/>
    <w:rsid w:val="00972FA4"/>
    <w:rsid w:val="009733BE"/>
    <w:rsid w:val="00973B96"/>
    <w:rsid w:val="009748A5"/>
    <w:rsid w:val="00974A62"/>
    <w:rsid w:val="00975E07"/>
    <w:rsid w:val="009761A9"/>
    <w:rsid w:val="009777DE"/>
    <w:rsid w:val="00977CEB"/>
    <w:rsid w:val="009821F3"/>
    <w:rsid w:val="0098230A"/>
    <w:rsid w:val="00982FD1"/>
    <w:rsid w:val="009836BB"/>
    <w:rsid w:val="00983D54"/>
    <w:rsid w:val="00983E0B"/>
    <w:rsid w:val="00984ECB"/>
    <w:rsid w:val="0098534E"/>
    <w:rsid w:val="00985A52"/>
    <w:rsid w:val="00985BDB"/>
    <w:rsid w:val="009867B9"/>
    <w:rsid w:val="00987875"/>
    <w:rsid w:val="00987DFC"/>
    <w:rsid w:val="00987EF3"/>
    <w:rsid w:val="00990588"/>
    <w:rsid w:val="00990618"/>
    <w:rsid w:val="009910AD"/>
    <w:rsid w:val="00991780"/>
    <w:rsid w:val="00992359"/>
    <w:rsid w:val="00992AD3"/>
    <w:rsid w:val="0099362B"/>
    <w:rsid w:val="00993F9D"/>
    <w:rsid w:val="009954FE"/>
    <w:rsid w:val="0099555B"/>
    <w:rsid w:val="00995A5D"/>
    <w:rsid w:val="00997B7D"/>
    <w:rsid w:val="009A0E3C"/>
    <w:rsid w:val="009A13C3"/>
    <w:rsid w:val="009A1A7C"/>
    <w:rsid w:val="009A1E41"/>
    <w:rsid w:val="009A3BFB"/>
    <w:rsid w:val="009A41A1"/>
    <w:rsid w:val="009A4471"/>
    <w:rsid w:val="009A44BC"/>
    <w:rsid w:val="009A4FF0"/>
    <w:rsid w:val="009A5915"/>
    <w:rsid w:val="009A5D6B"/>
    <w:rsid w:val="009A62CE"/>
    <w:rsid w:val="009A658E"/>
    <w:rsid w:val="009A6778"/>
    <w:rsid w:val="009A7B73"/>
    <w:rsid w:val="009A7C2C"/>
    <w:rsid w:val="009B0ECA"/>
    <w:rsid w:val="009B17D8"/>
    <w:rsid w:val="009B20CA"/>
    <w:rsid w:val="009B29ED"/>
    <w:rsid w:val="009B3F5F"/>
    <w:rsid w:val="009B4005"/>
    <w:rsid w:val="009B4DF7"/>
    <w:rsid w:val="009B61CF"/>
    <w:rsid w:val="009B64C6"/>
    <w:rsid w:val="009B67C0"/>
    <w:rsid w:val="009B6BEE"/>
    <w:rsid w:val="009B6FD7"/>
    <w:rsid w:val="009B73F2"/>
    <w:rsid w:val="009B7564"/>
    <w:rsid w:val="009B7A29"/>
    <w:rsid w:val="009C0032"/>
    <w:rsid w:val="009C00EE"/>
    <w:rsid w:val="009C09B7"/>
    <w:rsid w:val="009C1000"/>
    <w:rsid w:val="009C1302"/>
    <w:rsid w:val="009C1CA7"/>
    <w:rsid w:val="009C312D"/>
    <w:rsid w:val="009C3769"/>
    <w:rsid w:val="009C3F51"/>
    <w:rsid w:val="009C5690"/>
    <w:rsid w:val="009C5E71"/>
    <w:rsid w:val="009C642F"/>
    <w:rsid w:val="009C6546"/>
    <w:rsid w:val="009C65EE"/>
    <w:rsid w:val="009C6BE2"/>
    <w:rsid w:val="009C7F6C"/>
    <w:rsid w:val="009C7F77"/>
    <w:rsid w:val="009D0CB4"/>
    <w:rsid w:val="009D1154"/>
    <w:rsid w:val="009D1278"/>
    <w:rsid w:val="009D13D0"/>
    <w:rsid w:val="009D1CF6"/>
    <w:rsid w:val="009D21DF"/>
    <w:rsid w:val="009D2726"/>
    <w:rsid w:val="009D2847"/>
    <w:rsid w:val="009D2FEF"/>
    <w:rsid w:val="009D3128"/>
    <w:rsid w:val="009D3513"/>
    <w:rsid w:val="009D3D3F"/>
    <w:rsid w:val="009D415A"/>
    <w:rsid w:val="009D4296"/>
    <w:rsid w:val="009D44CA"/>
    <w:rsid w:val="009D4742"/>
    <w:rsid w:val="009D489B"/>
    <w:rsid w:val="009D4CB8"/>
    <w:rsid w:val="009D54E2"/>
    <w:rsid w:val="009D5905"/>
    <w:rsid w:val="009D6531"/>
    <w:rsid w:val="009D79C9"/>
    <w:rsid w:val="009E01EA"/>
    <w:rsid w:val="009E0832"/>
    <w:rsid w:val="009E1213"/>
    <w:rsid w:val="009E1309"/>
    <w:rsid w:val="009E21FE"/>
    <w:rsid w:val="009E24A0"/>
    <w:rsid w:val="009E2D81"/>
    <w:rsid w:val="009E3B16"/>
    <w:rsid w:val="009E3B5F"/>
    <w:rsid w:val="009E3CB9"/>
    <w:rsid w:val="009E41C4"/>
    <w:rsid w:val="009E43CF"/>
    <w:rsid w:val="009E451A"/>
    <w:rsid w:val="009E451B"/>
    <w:rsid w:val="009E4982"/>
    <w:rsid w:val="009E4BC2"/>
    <w:rsid w:val="009E5E26"/>
    <w:rsid w:val="009E5FEC"/>
    <w:rsid w:val="009E6801"/>
    <w:rsid w:val="009E6891"/>
    <w:rsid w:val="009E6BF6"/>
    <w:rsid w:val="009E6D50"/>
    <w:rsid w:val="009E7A0F"/>
    <w:rsid w:val="009F038A"/>
    <w:rsid w:val="009F1041"/>
    <w:rsid w:val="009F1B04"/>
    <w:rsid w:val="009F26AB"/>
    <w:rsid w:val="009F2D29"/>
    <w:rsid w:val="009F3467"/>
    <w:rsid w:val="009F35EE"/>
    <w:rsid w:val="009F4249"/>
    <w:rsid w:val="009F4980"/>
    <w:rsid w:val="009F5DCE"/>
    <w:rsid w:val="009F62BB"/>
    <w:rsid w:val="009F6A02"/>
    <w:rsid w:val="009F6A73"/>
    <w:rsid w:val="009F74C0"/>
    <w:rsid w:val="009F75AB"/>
    <w:rsid w:val="009F7669"/>
    <w:rsid w:val="009F76A9"/>
    <w:rsid w:val="009F7BDD"/>
    <w:rsid w:val="00A001DE"/>
    <w:rsid w:val="00A00CE5"/>
    <w:rsid w:val="00A00F83"/>
    <w:rsid w:val="00A010EE"/>
    <w:rsid w:val="00A01252"/>
    <w:rsid w:val="00A01296"/>
    <w:rsid w:val="00A01678"/>
    <w:rsid w:val="00A020F8"/>
    <w:rsid w:val="00A0228F"/>
    <w:rsid w:val="00A0253A"/>
    <w:rsid w:val="00A03C14"/>
    <w:rsid w:val="00A03DDC"/>
    <w:rsid w:val="00A04350"/>
    <w:rsid w:val="00A04364"/>
    <w:rsid w:val="00A04CCF"/>
    <w:rsid w:val="00A04ED6"/>
    <w:rsid w:val="00A05C6E"/>
    <w:rsid w:val="00A05ED9"/>
    <w:rsid w:val="00A062E1"/>
    <w:rsid w:val="00A07087"/>
    <w:rsid w:val="00A07444"/>
    <w:rsid w:val="00A077B3"/>
    <w:rsid w:val="00A10665"/>
    <w:rsid w:val="00A10988"/>
    <w:rsid w:val="00A11516"/>
    <w:rsid w:val="00A11775"/>
    <w:rsid w:val="00A11A3F"/>
    <w:rsid w:val="00A11B5C"/>
    <w:rsid w:val="00A12211"/>
    <w:rsid w:val="00A12587"/>
    <w:rsid w:val="00A13C72"/>
    <w:rsid w:val="00A14E77"/>
    <w:rsid w:val="00A15D5C"/>
    <w:rsid w:val="00A15F5B"/>
    <w:rsid w:val="00A16975"/>
    <w:rsid w:val="00A1699B"/>
    <w:rsid w:val="00A21453"/>
    <w:rsid w:val="00A21AA2"/>
    <w:rsid w:val="00A21E4D"/>
    <w:rsid w:val="00A2262C"/>
    <w:rsid w:val="00A22860"/>
    <w:rsid w:val="00A239BD"/>
    <w:rsid w:val="00A2435B"/>
    <w:rsid w:val="00A244A1"/>
    <w:rsid w:val="00A25333"/>
    <w:rsid w:val="00A2675A"/>
    <w:rsid w:val="00A2701F"/>
    <w:rsid w:val="00A27053"/>
    <w:rsid w:val="00A27C31"/>
    <w:rsid w:val="00A30EDD"/>
    <w:rsid w:val="00A30EDF"/>
    <w:rsid w:val="00A31E41"/>
    <w:rsid w:val="00A31F08"/>
    <w:rsid w:val="00A322C0"/>
    <w:rsid w:val="00A322F4"/>
    <w:rsid w:val="00A32D7B"/>
    <w:rsid w:val="00A33A55"/>
    <w:rsid w:val="00A347D0"/>
    <w:rsid w:val="00A349E0"/>
    <w:rsid w:val="00A34A38"/>
    <w:rsid w:val="00A34C00"/>
    <w:rsid w:val="00A3527A"/>
    <w:rsid w:val="00A36227"/>
    <w:rsid w:val="00A36396"/>
    <w:rsid w:val="00A36CC8"/>
    <w:rsid w:val="00A37082"/>
    <w:rsid w:val="00A37137"/>
    <w:rsid w:val="00A374E4"/>
    <w:rsid w:val="00A37988"/>
    <w:rsid w:val="00A37CBE"/>
    <w:rsid w:val="00A40CA3"/>
    <w:rsid w:val="00A41C20"/>
    <w:rsid w:val="00A41C2A"/>
    <w:rsid w:val="00A42D66"/>
    <w:rsid w:val="00A42EC1"/>
    <w:rsid w:val="00A43401"/>
    <w:rsid w:val="00A44113"/>
    <w:rsid w:val="00A4460F"/>
    <w:rsid w:val="00A454E8"/>
    <w:rsid w:val="00A459A4"/>
    <w:rsid w:val="00A45A83"/>
    <w:rsid w:val="00A46AEA"/>
    <w:rsid w:val="00A5000D"/>
    <w:rsid w:val="00A5046E"/>
    <w:rsid w:val="00A509D4"/>
    <w:rsid w:val="00A50AD0"/>
    <w:rsid w:val="00A50E31"/>
    <w:rsid w:val="00A517EC"/>
    <w:rsid w:val="00A51ADB"/>
    <w:rsid w:val="00A52F06"/>
    <w:rsid w:val="00A52FEC"/>
    <w:rsid w:val="00A533C8"/>
    <w:rsid w:val="00A53DA2"/>
    <w:rsid w:val="00A540EC"/>
    <w:rsid w:val="00A56008"/>
    <w:rsid w:val="00A56158"/>
    <w:rsid w:val="00A567DA"/>
    <w:rsid w:val="00A56BBD"/>
    <w:rsid w:val="00A574CC"/>
    <w:rsid w:val="00A60388"/>
    <w:rsid w:val="00A603F6"/>
    <w:rsid w:val="00A60A66"/>
    <w:rsid w:val="00A61149"/>
    <w:rsid w:val="00A61599"/>
    <w:rsid w:val="00A6196D"/>
    <w:rsid w:val="00A61C1B"/>
    <w:rsid w:val="00A62C7A"/>
    <w:rsid w:val="00A6594F"/>
    <w:rsid w:val="00A65DCB"/>
    <w:rsid w:val="00A6633D"/>
    <w:rsid w:val="00A66416"/>
    <w:rsid w:val="00A66C55"/>
    <w:rsid w:val="00A671B4"/>
    <w:rsid w:val="00A67B56"/>
    <w:rsid w:val="00A7023A"/>
    <w:rsid w:val="00A70EEE"/>
    <w:rsid w:val="00A710CF"/>
    <w:rsid w:val="00A720F5"/>
    <w:rsid w:val="00A72700"/>
    <w:rsid w:val="00A72977"/>
    <w:rsid w:val="00A73061"/>
    <w:rsid w:val="00A73543"/>
    <w:rsid w:val="00A7365F"/>
    <w:rsid w:val="00A74A3E"/>
    <w:rsid w:val="00A74DA8"/>
    <w:rsid w:val="00A768E5"/>
    <w:rsid w:val="00A76B2D"/>
    <w:rsid w:val="00A7709D"/>
    <w:rsid w:val="00A775EB"/>
    <w:rsid w:val="00A805C0"/>
    <w:rsid w:val="00A80D4A"/>
    <w:rsid w:val="00A8331E"/>
    <w:rsid w:val="00A833FF"/>
    <w:rsid w:val="00A8371E"/>
    <w:rsid w:val="00A83ACA"/>
    <w:rsid w:val="00A83D78"/>
    <w:rsid w:val="00A83EB7"/>
    <w:rsid w:val="00A84B57"/>
    <w:rsid w:val="00A85A53"/>
    <w:rsid w:val="00A85AE1"/>
    <w:rsid w:val="00A86439"/>
    <w:rsid w:val="00A86CC0"/>
    <w:rsid w:val="00A8755C"/>
    <w:rsid w:val="00A906D1"/>
    <w:rsid w:val="00A90F31"/>
    <w:rsid w:val="00A919CA"/>
    <w:rsid w:val="00A91B29"/>
    <w:rsid w:val="00A9298D"/>
    <w:rsid w:val="00A92E4F"/>
    <w:rsid w:val="00A937A0"/>
    <w:rsid w:val="00A94284"/>
    <w:rsid w:val="00A94CAC"/>
    <w:rsid w:val="00A95577"/>
    <w:rsid w:val="00A95B89"/>
    <w:rsid w:val="00A9760C"/>
    <w:rsid w:val="00A976CF"/>
    <w:rsid w:val="00A97BEC"/>
    <w:rsid w:val="00AA09E6"/>
    <w:rsid w:val="00AA104C"/>
    <w:rsid w:val="00AA1348"/>
    <w:rsid w:val="00AA18A2"/>
    <w:rsid w:val="00AA1DEB"/>
    <w:rsid w:val="00AA2545"/>
    <w:rsid w:val="00AA29BB"/>
    <w:rsid w:val="00AA526C"/>
    <w:rsid w:val="00AA5A77"/>
    <w:rsid w:val="00AA65A9"/>
    <w:rsid w:val="00AA6C2C"/>
    <w:rsid w:val="00AA72BA"/>
    <w:rsid w:val="00AB0B75"/>
    <w:rsid w:val="00AB0C9E"/>
    <w:rsid w:val="00AB0D8E"/>
    <w:rsid w:val="00AB1410"/>
    <w:rsid w:val="00AB1658"/>
    <w:rsid w:val="00AB1B73"/>
    <w:rsid w:val="00AB1E09"/>
    <w:rsid w:val="00AB2A9D"/>
    <w:rsid w:val="00AB3AA8"/>
    <w:rsid w:val="00AB3AE2"/>
    <w:rsid w:val="00AB3F5C"/>
    <w:rsid w:val="00AB3F99"/>
    <w:rsid w:val="00AB42CB"/>
    <w:rsid w:val="00AB56EC"/>
    <w:rsid w:val="00AB650E"/>
    <w:rsid w:val="00AB6D3A"/>
    <w:rsid w:val="00AB6FDF"/>
    <w:rsid w:val="00AB754F"/>
    <w:rsid w:val="00AB76B5"/>
    <w:rsid w:val="00AB7A1E"/>
    <w:rsid w:val="00AB7B1D"/>
    <w:rsid w:val="00AB7D5E"/>
    <w:rsid w:val="00AC0BE6"/>
    <w:rsid w:val="00AC1744"/>
    <w:rsid w:val="00AC2042"/>
    <w:rsid w:val="00AC2608"/>
    <w:rsid w:val="00AC2BCD"/>
    <w:rsid w:val="00AC2DEF"/>
    <w:rsid w:val="00AC3492"/>
    <w:rsid w:val="00AC4213"/>
    <w:rsid w:val="00AC4EFF"/>
    <w:rsid w:val="00AC6142"/>
    <w:rsid w:val="00AC6CE1"/>
    <w:rsid w:val="00AC6ECB"/>
    <w:rsid w:val="00AC6EFE"/>
    <w:rsid w:val="00AC7CBA"/>
    <w:rsid w:val="00AC7CEA"/>
    <w:rsid w:val="00AC7D69"/>
    <w:rsid w:val="00AC7E56"/>
    <w:rsid w:val="00AD0051"/>
    <w:rsid w:val="00AD13B5"/>
    <w:rsid w:val="00AD1ABE"/>
    <w:rsid w:val="00AD1D56"/>
    <w:rsid w:val="00AD1D85"/>
    <w:rsid w:val="00AD2539"/>
    <w:rsid w:val="00AD25D0"/>
    <w:rsid w:val="00AD2A93"/>
    <w:rsid w:val="00AD391C"/>
    <w:rsid w:val="00AD3DA2"/>
    <w:rsid w:val="00AD3F33"/>
    <w:rsid w:val="00AD417E"/>
    <w:rsid w:val="00AD4B50"/>
    <w:rsid w:val="00AD5471"/>
    <w:rsid w:val="00AD590D"/>
    <w:rsid w:val="00AD5CCC"/>
    <w:rsid w:val="00AD6267"/>
    <w:rsid w:val="00AD6A18"/>
    <w:rsid w:val="00AD759D"/>
    <w:rsid w:val="00AD79E7"/>
    <w:rsid w:val="00AE00C1"/>
    <w:rsid w:val="00AE030A"/>
    <w:rsid w:val="00AE3556"/>
    <w:rsid w:val="00AE375E"/>
    <w:rsid w:val="00AE3B0C"/>
    <w:rsid w:val="00AE4E7D"/>
    <w:rsid w:val="00AE524B"/>
    <w:rsid w:val="00AE5BBA"/>
    <w:rsid w:val="00AE621B"/>
    <w:rsid w:val="00AE7722"/>
    <w:rsid w:val="00AE77FA"/>
    <w:rsid w:val="00AF03D3"/>
    <w:rsid w:val="00AF0841"/>
    <w:rsid w:val="00AF0A19"/>
    <w:rsid w:val="00AF0D9B"/>
    <w:rsid w:val="00AF12D2"/>
    <w:rsid w:val="00AF15CF"/>
    <w:rsid w:val="00AF39EC"/>
    <w:rsid w:val="00AF4B50"/>
    <w:rsid w:val="00AF5F61"/>
    <w:rsid w:val="00AF68C5"/>
    <w:rsid w:val="00AF6F14"/>
    <w:rsid w:val="00AF6F30"/>
    <w:rsid w:val="00AF79AE"/>
    <w:rsid w:val="00AF7EEA"/>
    <w:rsid w:val="00B00487"/>
    <w:rsid w:val="00B009E2"/>
    <w:rsid w:val="00B01D63"/>
    <w:rsid w:val="00B038DC"/>
    <w:rsid w:val="00B0438C"/>
    <w:rsid w:val="00B059CE"/>
    <w:rsid w:val="00B05D8A"/>
    <w:rsid w:val="00B05F87"/>
    <w:rsid w:val="00B066BF"/>
    <w:rsid w:val="00B0684F"/>
    <w:rsid w:val="00B068DA"/>
    <w:rsid w:val="00B0754C"/>
    <w:rsid w:val="00B075E7"/>
    <w:rsid w:val="00B10944"/>
    <w:rsid w:val="00B10C5D"/>
    <w:rsid w:val="00B116E6"/>
    <w:rsid w:val="00B128B4"/>
    <w:rsid w:val="00B1376D"/>
    <w:rsid w:val="00B13EF7"/>
    <w:rsid w:val="00B14074"/>
    <w:rsid w:val="00B14078"/>
    <w:rsid w:val="00B147BB"/>
    <w:rsid w:val="00B14F4B"/>
    <w:rsid w:val="00B15D2A"/>
    <w:rsid w:val="00B16775"/>
    <w:rsid w:val="00B17DA1"/>
    <w:rsid w:val="00B2007C"/>
    <w:rsid w:val="00B211B0"/>
    <w:rsid w:val="00B21DEF"/>
    <w:rsid w:val="00B22001"/>
    <w:rsid w:val="00B22BC2"/>
    <w:rsid w:val="00B22CF5"/>
    <w:rsid w:val="00B25B35"/>
    <w:rsid w:val="00B25E82"/>
    <w:rsid w:val="00B26164"/>
    <w:rsid w:val="00B268BF"/>
    <w:rsid w:val="00B26D71"/>
    <w:rsid w:val="00B27249"/>
    <w:rsid w:val="00B27657"/>
    <w:rsid w:val="00B276A0"/>
    <w:rsid w:val="00B27A88"/>
    <w:rsid w:val="00B312BB"/>
    <w:rsid w:val="00B31D43"/>
    <w:rsid w:val="00B31E1B"/>
    <w:rsid w:val="00B325F6"/>
    <w:rsid w:val="00B339A2"/>
    <w:rsid w:val="00B33ED7"/>
    <w:rsid w:val="00B34220"/>
    <w:rsid w:val="00B3439C"/>
    <w:rsid w:val="00B34CFB"/>
    <w:rsid w:val="00B352AB"/>
    <w:rsid w:val="00B3609A"/>
    <w:rsid w:val="00B360DA"/>
    <w:rsid w:val="00B361A4"/>
    <w:rsid w:val="00B36854"/>
    <w:rsid w:val="00B36968"/>
    <w:rsid w:val="00B37381"/>
    <w:rsid w:val="00B40775"/>
    <w:rsid w:val="00B408E6"/>
    <w:rsid w:val="00B409E7"/>
    <w:rsid w:val="00B4113B"/>
    <w:rsid w:val="00B42838"/>
    <w:rsid w:val="00B4334A"/>
    <w:rsid w:val="00B43B37"/>
    <w:rsid w:val="00B44250"/>
    <w:rsid w:val="00B44522"/>
    <w:rsid w:val="00B446B0"/>
    <w:rsid w:val="00B45173"/>
    <w:rsid w:val="00B4525C"/>
    <w:rsid w:val="00B45A28"/>
    <w:rsid w:val="00B45C5E"/>
    <w:rsid w:val="00B46201"/>
    <w:rsid w:val="00B46410"/>
    <w:rsid w:val="00B47196"/>
    <w:rsid w:val="00B47F89"/>
    <w:rsid w:val="00B47FA2"/>
    <w:rsid w:val="00B50F63"/>
    <w:rsid w:val="00B5100F"/>
    <w:rsid w:val="00B512EE"/>
    <w:rsid w:val="00B5200F"/>
    <w:rsid w:val="00B522A2"/>
    <w:rsid w:val="00B528F8"/>
    <w:rsid w:val="00B52B39"/>
    <w:rsid w:val="00B533F3"/>
    <w:rsid w:val="00B5401E"/>
    <w:rsid w:val="00B54F41"/>
    <w:rsid w:val="00B560AD"/>
    <w:rsid w:val="00B564AE"/>
    <w:rsid w:val="00B5784C"/>
    <w:rsid w:val="00B60137"/>
    <w:rsid w:val="00B62181"/>
    <w:rsid w:val="00B62BCE"/>
    <w:rsid w:val="00B62C97"/>
    <w:rsid w:val="00B639D7"/>
    <w:rsid w:val="00B64158"/>
    <w:rsid w:val="00B65526"/>
    <w:rsid w:val="00B65D1C"/>
    <w:rsid w:val="00B65DDF"/>
    <w:rsid w:val="00B6696E"/>
    <w:rsid w:val="00B66A9E"/>
    <w:rsid w:val="00B70FC4"/>
    <w:rsid w:val="00B713EF"/>
    <w:rsid w:val="00B715E9"/>
    <w:rsid w:val="00B71E09"/>
    <w:rsid w:val="00B71FE4"/>
    <w:rsid w:val="00B725CA"/>
    <w:rsid w:val="00B72B6D"/>
    <w:rsid w:val="00B731DC"/>
    <w:rsid w:val="00B735D5"/>
    <w:rsid w:val="00B736FA"/>
    <w:rsid w:val="00B73F89"/>
    <w:rsid w:val="00B75ACB"/>
    <w:rsid w:val="00B765D7"/>
    <w:rsid w:val="00B768B1"/>
    <w:rsid w:val="00B76AAD"/>
    <w:rsid w:val="00B76B40"/>
    <w:rsid w:val="00B80135"/>
    <w:rsid w:val="00B81E17"/>
    <w:rsid w:val="00B82489"/>
    <w:rsid w:val="00B82797"/>
    <w:rsid w:val="00B82E7C"/>
    <w:rsid w:val="00B8371A"/>
    <w:rsid w:val="00B844F8"/>
    <w:rsid w:val="00B84625"/>
    <w:rsid w:val="00B84DFE"/>
    <w:rsid w:val="00B85B42"/>
    <w:rsid w:val="00B86AE4"/>
    <w:rsid w:val="00B86D49"/>
    <w:rsid w:val="00B8732B"/>
    <w:rsid w:val="00B873AF"/>
    <w:rsid w:val="00B908F4"/>
    <w:rsid w:val="00B90A2D"/>
    <w:rsid w:val="00B912C5"/>
    <w:rsid w:val="00B916B1"/>
    <w:rsid w:val="00B92177"/>
    <w:rsid w:val="00B92610"/>
    <w:rsid w:val="00B92C98"/>
    <w:rsid w:val="00B9319C"/>
    <w:rsid w:val="00B936A0"/>
    <w:rsid w:val="00B938A3"/>
    <w:rsid w:val="00B94531"/>
    <w:rsid w:val="00B96161"/>
    <w:rsid w:val="00B965F6"/>
    <w:rsid w:val="00B96A6F"/>
    <w:rsid w:val="00B96D07"/>
    <w:rsid w:val="00BA0465"/>
    <w:rsid w:val="00BA09B7"/>
    <w:rsid w:val="00BA2388"/>
    <w:rsid w:val="00BA27B0"/>
    <w:rsid w:val="00BA2A4B"/>
    <w:rsid w:val="00BA2E8F"/>
    <w:rsid w:val="00BA32A8"/>
    <w:rsid w:val="00BA4BC0"/>
    <w:rsid w:val="00BA6171"/>
    <w:rsid w:val="00BA642D"/>
    <w:rsid w:val="00BA6666"/>
    <w:rsid w:val="00BA6AAE"/>
    <w:rsid w:val="00BA76D5"/>
    <w:rsid w:val="00BB043B"/>
    <w:rsid w:val="00BB045D"/>
    <w:rsid w:val="00BB0880"/>
    <w:rsid w:val="00BB28F1"/>
    <w:rsid w:val="00BB3BF4"/>
    <w:rsid w:val="00BB43B2"/>
    <w:rsid w:val="00BB480C"/>
    <w:rsid w:val="00BB52F3"/>
    <w:rsid w:val="00BB5413"/>
    <w:rsid w:val="00BB5D7B"/>
    <w:rsid w:val="00BB666F"/>
    <w:rsid w:val="00BB7017"/>
    <w:rsid w:val="00BC16BF"/>
    <w:rsid w:val="00BC1C05"/>
    <w:rsid w:val="00BC1DD5"/>
    <w:rsid w:val="00BC1F2F"/>
    <w:rsid w:val="00BC210A"/>
    <w:rsid w:val="00BC273E"/>
    <w:rsid w:val="00BC3B07"/>
    <w:rsid w:val="00BC3FCE"/>
    <w:rsid w:val="00BC3FF1"/>
    <w:rsid w:val="00BC4989"/>
    <w:rsid w:val="00BC4BFF"/>
    <w:rsid w:val="00BC4DB4"/>
    <w:rsid w:val="00BC56C4"/>
    <w:rsid w:val="00BC56C5"/>
    <w:rsid w:val="00BC6335"/>
    <w:rsid w:val="00BC6D79"/>
    <w:rsid w:val="00BC7209"/>
    <w:rsid w:val="00BC74E1"/>
    <w:rsid w:val="00BD1179"/>
    <w:rsid w:val="00BD126E"/>
    <w:rsid w:val="00BD143E"/>
    <w:rsid w:val="00BD2DC3"/>
    <w:rsid w:val="00BD2E02"/>
    <w:rsid w:val="00BD2E72"/>
    <w:rsid w:val="00BD3224"/>
    <w:rsid w:val="00BD32B1"/>
    <w:rsid w:val="00BD6557"/>
    <w:rsid w:val="00BD6A0C"/>
    <w:rsid w:val="00BD6D6D"/>
    <w:rsid w:val="00BE0919"/>
    <w:rsid w:val="00BE0CCA"/>
    <w:rsid w:val="00BE1080"/>
    <w:rsid w:val="00BE1DB6"/>
    <w:rsid w:val="00BE1F6A"/>
    <w:rsid w:val="00BE34A4"/>
    <w:rsid w:val="00BE5EAE"/>
    <w:rsid w:val="00BE6651"/>
    <w:rsid w:val="00BE6E0A"/>
    <w:rsid w:val="00BF02EE"/>
    <w:rsid w:val="00BF03D9"/>
    <w:rsid w:val="00BF06D7"/>
    <w:rsid w:val="00BF0999"/>
    <w:rsid w:val="00BF0DF0"/>
    <w:rsid w:val="00BF17B5"/>
    <w:rsid w:val="00BF1FBC"/>
    <w:rsid w:val="00BF23EC"/>
    <w:rsid w:val="00BF27DC"/>
    <w:rsid w:val="00BF302D"/>
    <w:rsid w:val="00BF3D5C"/>
    <w:rsid w:val="00BF51DC"/>
    <w:rsid w:val="00BF5621"/>
    <w:rsid w:val="00BF562B"/>
    <w:rsid w:val="00BF5643"/>
    <w:rsid w:val="00BF5ECF"/>
    <w:rsid w:val="00BF5FE7"/>
    <w:rsid w:val="00BF6345"/>
    <w:rsid w:val="00BF6462"/>
    <w:rsid w:val="00BF64C7"/>
    <w:rsid w:val="00BF6646"/>
    <w:rsid w:val="00BF738C"/>
    <w:rsid w:val="00BF7397"/>
    <w:rsid w:val="00BF7A68"/>
    <w:rsid w:val="00BF7BBB"/>
    <w:rsid w:val="00BF7E41"/>
    <w:rsid w:val="00C007A0"/>
    <w:rsid w:val="00C00F78"/>
    <w:rsid w:val="00C01DE5"/>
    <w:rsid w:val="00C03090"/>
    <w:rsid w:val="00C0341B"/>
    <w:rsid w:val="00C054CB"/>
    <w:rsid w:val="00C05ADE"/>
    <w:rsid w:val="00C061DC"/>
    <w:rsid w:val="00C06A46"/>
    <w:rsid w:val="00C06A6F"/>
    <w:rsid w:val="00C06B21"/>
    <w:rsid w:val="00C07356"/>
    <w:rsid w:val="00C0774F"/>
    <w:rsid w:val="00C07A26"/>
    <w:rsid w:val="00C1015D"/>
    <w:rsid w:val="00C108F9"/>
    <w:rsid w:val="00C10C40"/>
    <w:rsid w:val="00C111F2"/>
    <w:rsid w:val="00C119F3"/>
    <w:rsid w:val="00C11C2A"/>
    <w:rsid w:val="00C12013"/>
    <w:rsid w:val="00C12DB1"/>
    <w:rsid w:val="00C13204"/>
    <w:rsid w:val="00C132EC"/>
    <w:rsid w:val="00C13B11"/>
    <w:rsid w:val="00C13DD8"/>
    <w:rsid w:val="00C141A1"/>
    <w:rsid w:val="00C14501"/>
    <w:rsid w:val="00C145D8"/>
    <w:rsid w:val="00C148B1"/>
    <w:rsid w:val="00C15AFC"/>
    <w:rsid w:val="00C15E99"/>
    <w:rsid w:val="00C163EC"/>
    <w:rsid w:val="00C16A67"/>
    <w:rsid w:val="00C17733"/>
    <w:rsid w:val="00C20BE3"/>
    <w:rsid w:val="00C21EBC"/>
    <w:rsid w:val="00C220E0"/>
    <w:rsid w:val="00C22189"/>
    <w:rsid w:val="00C2222B"/>
    <w:rsid w:val="00C2246F"/>
    <w:rsid w:val="00C22B18"/>
    <w:rsid w:val="00C22DCD"/>
    <w:rsid w:val="00C2308B"/>
    <w:rsid w:val="00C23AE4"/>
    <w:rsid w:val="00C23BE2"/>
    <w:rsid w:val="00C24CCA"/>
    <w:rsid w:val="00C24F6D"/>
    <w:rsid w:val="00C2513E"/>
    <w:rsid w:val="00C251B1"/>
    <w:rsid w:val="00C2614E"/>
    <w:rsid w:val="00C2621F"/>
    <w:rsid w:val="00C2624B"/>
    <w:rsid w:val="00C262DC"/>
    <w:rsid w:val="00C26EFB"/>
    <w:rsid w:val="00C27385"/>
    <w:rsid w:val="00C273AD"/>
    <w:rsid w:val="00C30B07"/>
    <w:rsid w:val="00C31C17"/>
    <w:rsid w:val="00C31E0E"/>
    <w:rsid w:val="00C329BD"/>
    <w:rsid w:val="00C32B7D"/>
    <w:rsid w:val="00C330CA"/>
    <w:rsid w:val="00C33338"/>
    <w:rsid w:val="00C3419B"/>
    <w:rsid w:val="00C34356"/>
    <w:rsid w:val="00C3457A"/>
    <w:rsid w:val="00C350FF"/>
    <w:rsid w:val="00C351BC"/>
    <w:rsid w:val="00C36786"/>
    <w:rsid w:val="00C36F2C"/>
    <w:rsid w:val="00C36F6A"/>
    <w:rsid w:val="00C37083"/>
    <w:rsid w:val="00C3761D"/>
    <w:rsid w:val="00C40AEC"/>
    <w:rsid w:val="00C41BB8"/>
    <w:rsid w:val="00C41FF3"/>
    <w:rsid w:val="00C4234B"/>
    <w:rsid w:val="00C43166"/>
    <w:rsid w:val="00C43CE3"/>
    <w:rsid w:val="00C43E5C"/>
    <w:rsid w:val="00C43F7A"/>
    <w:rsid w:val="00C44815"/>
    <w:rsid w:val="00C45977"/>
    <w:rsid w:val="00C45B0A"/>
    <w:rsid w:val="00C46BB3"/>
    <w:rsid w:val="00C471A0"/>
    <w:rsid w:val="00C4727D"/>
    <w:rsid w:val="00C47362"/>
    <w:rsid w:val="00C4759A"/>
    <w:rsid w:val="00C47907"/>
    <w:rsid w:val="00C47931"/>
    <w:rsid w:val="00C47C54"/>
    <w:rsid w:val="00C50789"/>
    <w:rsid w:val="00C51E9E"/>
    <w:rsid w:val="00C52123"/>
    <w:rsid w:val="00C52EB8"/>
    <w:rsid w:val="00C53D75"/>
    <w:rsid w:val="00C545D4"/>
    <w:rsid w:val="00C54BD0"/>
    <w:rsid w:val="00C553E2"/>
    <w:rsid w:val="00C55474"/>
    <w:rsid w:val="00C563E2"/>
    <w:rsid w:val="00C56446"/>
    <w:rsid w:val="00C56594"/>
    <w:rsid w:val="00C57417"/>
    <w:rsid w:val="00C5765E"/>
    <w:rsid w:val="00C57A0D"/>
    <w:rsid w:val="00C611D4"/>
    <w:rsid w:val="00C6160A"/>
    <w:rsid w:val="00C61768"/>
    <w:rsid w:val="00C61A50"/>
    <w:rsid w:val="00C62DFF"/>
    <w:rsid w:val="00C641DE"/>
    <w:rsid w:val="00C64BA4"/>
    <w:rsid w:val="00C65317"/>
    <w:rsid w:val="00C657D6"/>
    <w:rsid w:val="00C6678B"/>
    <w:rsid w:val="00C6728A"/>
    <w:rsid w:val="00C6787F"/>
    <w:rsid w:val="00C67D48"/>
    <w:rsid w:val="00C67F7C"/>
    <w:rsid w:val="00C70C18"/>
    <w:rsid w:val="00C7134F"/>
    <w:rsid w:val="00C71DBB"/>
    <w:rsid w:val="00C71EC2"/>
    <w:rsid w:val="00C722A2"/>
    <w:rsid w:val="00C7254A"/>
    <w:rsid w:val="00C739E8"/>
    <w:rsid w:val="00C751A6"/>
    <w:rsid w:val="00C76E12"/>
    <w:rsid w:val="00C7764D"/>
    <w:rsid w:val="00C8030F"/>
    <w:rsid w:val="00C80EEA"/>
    <w:rsid w:val="00C81416"/>
    <w:rsid w:val="00C82356"/>
    <w:rsid w:val="00C826BC"/>
    <w:rsid w:val="00C829A8"/>
    <w:rsid w:val="00C82CAF"/>
    <w:rsid w:val="00C82DF3"/>
    <w:rsid w:val="00C838CD"/>
    <w:rsid w:val="00C84126"/>
    <w:rsid w:val="00C8467A"/>
    <w:rsid w:val="00C84C40"/>
    <w:rsid w:val="00C851F4"/>
    <w:rsid w:val="00C85D49"/>
    <w:rsid w:val="00C864F1"/>
    <w:rsid w:val="00C86DD1"/>
    <w:rsid w:val="00C87165"/>
    <w:rsid w:val="00C87AB3"/>
    <w:rsid w:val="00C87DDF"/>
    <w:rsid w:val="00C905A3"/>
    <w:rsid w:val="00C90B1D"/>
    <w:rsid w:val="00C91959"/>
    <w:rsid w:val="00C923B2"/>
    <w:rsid w:val="00C9346F"/>
    <w:rsid w:val="00C94890"/>
    <w:rsid w:val="00C94A61"/>
    <w:rsid w:val="00C964E6"/>
    <w:rsid w:val="00C96EED"/>
    <w:rsid w:val="00CA05DB"/>
    <w:rsid w:val="00CA0848"/>
    <w:rsid w:val="00CA1053"/>
    <w:rsid w:val="00CA1277"/>
    <w:rsid w:val="00CA297B"/>
    <w:rsid w:val="00CA31E6"/>
    <w:rsid w:val="00CA3C71"/>
    <w:rsid w:val="00CA4930"/>
    <w:rsid w:val="00CA49F4"/>
    <w:rsid w:val="00CA4CFF"/>
    <w:rsid w:val="00CA6294"/>
    <w:rsid w:val="00CA6746"/>
    <w:rsid w:val="00CA6AA6"/>
    <w:rsid w:val="00CA7012"/>
    <w:rsid w:val="00CA77AE"/>
    <w:rsid w:val="00CA7B7D"/>
    <w:rsid w:val="00CA7F31"/>
    <w:rsid w:val="00CB191E"/>
    <w:rsid w:val="00CB19BB"/>
    <w:rsid w:val="00CB388A"/>
    <w:rsid w:val="00CB3986"/>
    <w:rsid w:val="00CB4229"/>
    <w:rsid w:val="00CB4304"/>
    <w:rsid w:val="00CB4B4F"/>
    <w:rsid w:val="00CB4DF6"/>
    <w:rsid w:val="00CB59CA"/>
    <w:rsid w:val="00CB5A9E"/>
    <w:rsid w:val="00CB5C62"/>
    <w:rsid w:val="00CB648A"/>
    <w:rsid w:val="00CB6A63"/>
    <w:rsid w:val="00CB73BF"/>
    <w:rsid w:val="00CB754D"/>
    <w:rsid w:val="00CB79E6"/>
    <w:rsid w:val="00CB7B62"/>
    <w:rsid w:val="00CC0447"/>
    <w:rsid w:val="00CC0DF6"/>
    <w:rsid w:val="00CC103D"/>
    <w:rsid w:val="00CC11BE"/>
    <w:rsid w:val="00CC185B"/>
    <w:rsid w:val="00CC1A53"/>
    <w:rsid w:val="00CC25CC"/>
    <w:rsid w:val="00CC332D"/>
    <w:rsid w:val="00CC352B"/>
    <w:rsid w:val="00CC5F6E"/>
    <w:rsid w:val="00CC62AE"/>
    <w:rsid w:val="00CC6542"/>
    <w:rsid w:val="00CC6B75"/>
    <w:rsid w:val="00CD0561"/>
    <w:rsid w:val="00CD0F7F"/>
    <w:rsid w:val="00CD2346"/>
    <w:rsid w:val="00CD2509"/>
    <w:rsid w:val="00CD2966"/>
    <w:rsid w:val="00CD2D26"/>
    <w:rsid w:val="00CD32F3"/>
    <w:rsid w:val="00CD34E1"/>
    <w:rsid w:val="00CD367E"/>
    <w:rsid w:val="00CD3822"/>
    <w:rsid w:val="00CD3904"/>
    <w:rsid w:val="00CD3E76"/>
    <w:rsid w:val="00CD428B"/>
    <w:rsid w:val="00CD4C64"/>
    <w:rsid w:val="00CD6292"/>
    <w:rsid w:val="00CD7A3D"/>
    <w:rsid w:val="00CE0A48"/>
    <w:rsid w:val="00CE1196"/>
    <w:rsid w:val="00CE15A9"/>
    <w:rsid w:val="00CE1799"/>
    <w:rsid w:val="00CE27F4"/>
    <w:rsid w:val="00CE2E34"/>
    <w:rsid w:val="00CE2FDF"/>
    <w:rsid w:val="00CE388F"/>
    <w:rsid w:val="00CE4222"/>
    <w:rsid w:val="00CE4E6F"/>
    <w:rsid w:val="00CE5016"/>
    <w:rsid w:val="00CE50C4"/>
    <w:rsid w:val="00CE5159"/>
    <w:rsid w:val="00CE522C"/>
    <w:rsid w:val="00CE590E"/>
    <w:rsid w:val="00CE7762"/>
    <w:rsid w:val="00CE7DFC"/>
    <w:rsid w:val="00CF0C2D"/>
    <w:rsid w:val="00CF0D4D"/>
    <w:rsid w:val="00CF0EC0"/>
    <w:rsid w:val="00CF19EA"/>
    <w:rsid w:val="00CF2121"/>
    <w:rsid w:val="00CF21B9"/>
    <w:rsid w:val="00CF2A1F"/>
    <w:rsid w:val="00CF2A65"/>
    <w:rsid w:val="00CF2CF5"/>
    <w:rsid w:val="00CF2F46"/>
    <w:rsid w:val="00CF32C5"/>
    <w:rsid w:val="00CF3CAD"/>
    <w:rsid w:val="00CF5857"/>
    <w:rsid w:val="00CF6CDA"/>
    <w:rsid w:val="00CF7028"/>
    <w:rsid w:val="00CF73CA"/>
    <w:rsid w:val="00CF7B64"/>
    <w:rsid w:val="00D00A9F"/>
    <w:rsid w:val="00D00F02"/>
    <w:rsid w:val="00D0158B"/>
    <w:rsid w:val="00D02B4B"/>
    <w:rsid w:val="00D03BAB"/>
    <w:rsid w:val="00D03EE1"/>
    <w:rsid w:val="00D040C5"/>
    <w:rsid w:val="00D05184"/>
    <w:rsid w:val="00D06B8A"/>
    <w:rsid w:val="00D07A7D"/>
    <w:rsid w:val="00D100B6"/>
    <w:rsid w:val="00D1096A"/>
    <w:rsid w:val="00D10A3C"/>
    <w:rsid w:val="00D10C08"/>
    <w:rsid w:val="00D10E05"/>
    <w:rsid w:val="00D11AAD"/>
    <w:rsid w:val="00D12913"/>
    <w:rsid w:val="00D12EE2"/>
    <w:rsid w:val="00D1501A"/>
    <w:rsid w:val="00D151DF"/>
    <w:rsid w:val="00D158C3"/>
    <w:rsid w:val="00D164B8"/>
    <w:rsid w:val="00D1682B"/>
    <w:rsid w:val="00D16E21"/>
    <w:rsid w:val="00D16ECA"/>
    <w:rsid w:val="00D17300"/>
    <w:rsid w:val="00D209A5"/>
    <w:rsid w:val="00D20E6D"/>
    <w:rsid w:val="00D217F8"/>
    <w:rsid w:val="00D2259A"/>
    <w:rsid w:val="00D22A19"/>
    <w:rsid w:val="00D22BF5"/>
    <w:rsid w:val="00D23F0C"/>
    <w:rsid w:val="00D2577E"/>
    <w:rsid w:val="00D25B4F"/>
    <w:rsid w:val="00D26219"/>
    <w:rsid w:val="00D2697D"/>
    <w:rsid w:val="00D2736A"/>
    <w:rsid w:val="00D276F8"/>
    <w:rsid w:val="00D27B6D"/>
    <w:rsid w:val="00D30007"/>
    <w:rsid w:val="00D31BAB"/>
    <w:rsid w:val="00D31CF2"/>
    <w:rsid w:val="00D324BE"/>
    <w:rsid w:val="00D32573"/>
    <w:rsid w:val="00D32772"/>
    <w:rsid w:val="00D3291B"/>
    <w:rsid w:val="00D3324C"/>
    <w:rsid w:val="00D33AF7"/>
    <w:rsid w:val="00D353A6"/>
    <w:rsid w:val="00D35659"/>
    <w:rsid w:val="00D356C7"/>
    <w:rsid w:val="00D35897"/>
    <w:rsid w:val="00D35A87"/>
    <w:rsid w:val="00D36208"/>
    <w:rsid w:val="00D376CE"/>
    <w:rsid w:val="00D37E03"/>
    <w:rsid w:val="00D40065"/>
    <w:rsid w:val="00D40618"/>
    <w:rsid w:val="00D40CE6"/>
    <w:rsid w:val="00D422FA"/>
    <w:rsid w:val="00D423CD"/>
    <w:rsid w:val="00D42C94"/>
    <w:rsid w:val="00D42FF9"/>
    <w:rsid w:val="00D432C5"/>
    <w:rsid w:val="00D4366F"/>
    <w:rsid w:val="00D43F72"/>
    <w:rsid w:val="00D44E35"/>
    <w:rsid w:val="00D450C8"/>
    <w:rsid w:val="00D454E5"/>
    <w:rsid w:val="00D462EE"/>
    <w:rsid w:val="00D470A2"/>
    <w:rsid w:val="00D53475"/>
    <w:rsid w:val="00D53541"/>
    <w:rsid w:val="00D5359A"/>
    <w:rsid w:val="00D5391A"/>
    <w:rsid w:val="00D54B88"/>
    <w:rsid w:val="00D54C51"/>
    <w:rsid w:val="00D54D5A"/>
    <w:rsid w:val="00D55EDD"/>
    <w:rsid w:val="00D56473"/>
    <w:rsid w:val="00D56B12"/>
    <w:rsid w:val="00D56EB7"/>
    <w:rsid w:val="00D57790"/>
    <w:rsid w:val="00D579D6"/>
    <w:rsid w:val="00D60759"/>
    <w:rsid w:val="00D619C1"/>
    <w:rsid w:val="00D61B6F"/>
    <w:rsid w:val="00D61E1C"/>
    <w:rsid w:val="00D633D4"/>
    <w:rsid w:val="00D63AF4"/>
    <w:rsid w:val="00D65407"/>
    <w:rsid w:val="00D658C5"/>
    <w:rsid w:val="00D65BB9"/>
    <w:rsid w:val="00D65CB4"/>
    <w:rsid w:val="00D65D0B"/>
    <w:rsid w:val="00D65DBD"/>
    <w:rsid w:val="00D66155"/>
    <w:rsid w:val="00D66194"/>
    <w:rsid w:val="00D666A8"/>
    <w:rsid w:val="00D67F83"/>
    <w:rsid w:val="00D7030C"/>
    <w:rsid w:val="00D70464"/>
    <w:rsid w:val="00D70646"/>
    <w:rsid w:val="00D70D96"/>
    <w:rsid w:val="00D71FE0"/>
    <w:rsid w:val="00D720E7"/>
    <w:rsid w:val="00D72BC3"/>
    <w:rsid w:val="00D730DE"/>
    <w:rsid w:val="00D74B7A"/>
    <w:rsid w:val="00D750C1"/>
    <w:rsid w:val="00D751FF"/>
    <w:rsid w:val="00D759D5"/>
    <w:rsid w:val="00D75AEC"/>
    <w:rsid w:val="00D76D12"/>
    <w:rsid w:val="00D775A4"/>
    <w:rsid w:val="00D77639"/>
    <w:rsid w:val="00D77C80"/>
    <w:rsid w:val="00D80787"/>
    <w:rsid w:val="00D81FBC"/>
    <w:rsid w:val="00D82B82"/>
    <w:rsid w:val="00D82BA6"/>
    <w:rsid w:val="00D82FDD"/>
    <w:rsid w:val="00D83C47"/>
    <w:rsid w:val="00D8557F"/>
    <w:rsid w:val="00D85DD3"/>
    <w:rsid w:val="00D875C0"/>
    <w:rsid w:val="00D90734"/>
    <w:rsid w:val="00D9081E"/>
    <w:rsid w:val="00D913C0"/>
    <w:rsid w:val="00D9428F"/>
    <w:rsid w:val="00D95E52"/>
    <w:rsid w:val="00DA0891"/>
    <w:rsid w:val="00DA211E"/>
    <w:rsid w:val="00DA29A1"/>
    <w:rsid w:val="00DA3442"/>
    <w:rsid w:val="00DA39F1"/>
    <w:rsid w:val="00DA3CEB"/>
    <w:rsid w:val="00DA3E93"/>
    <w:rsid w:val="00DA4131"/>
    <w:rsid w:val="00DA46FB"/>
    <w:rsid w:val="00DA4EF0"/>
    <w:rsid w:val="00DA4FFE"/>
    <w:rsid w:val="00DA5958"/>
    <w:rsid w:val="00DA5B6E"/>
    <w:rsid w:val="00DA5E62"/>
    <w:rsid w:val="00DA6385"/>
    <w:rsid w:val="00DA6D28"/>
    <w:rsid w:val="00DA6F85"/>
    <w:rsid w:val="00DA7117"/>
    <w:rsid w:val="00DA7239"/>
    <w:rsid w:val="00DA7F41"/>
    <w:rsid w:val="00DB1280"/>
    <w:rsid w:val="00DB17F3"/>
    <w:rsid w:val="00DB29DA"/>
    <w:rsid w:val="00DB34AE"/>
    <w:rsid w:val="00DB3578"/>
    <w:rsid w:val="00DB36B8"/>
    <w:rsid w:val="00DB4C0E"/>
    <w:rsid w:val="00DB5E74"/>
    <w:rsid w:val="00DB5F3F"/>
    <w:rsid w:val="00DB602C"/>
    <w:rsid w:val="00DB60CC"/>
    <w:rsid w:val="00DB65F2"/>
    <w:rsid w:val="00DB683E"/>
    <w:rsid w:val="00DB7CCA"/>
    <w:rsid w:val="00DB7FAC"/>
    <w:rsid w:val="00DC00B7"/>
    <w:rsid w:val="00DC00C4"/>
    <w:rsid w:val="00DC1286"/>
    <w:rsid w:val="00DC1746"/>
    <w:rsid w:val="00DC1F01"/>
    <w:rsid w:val="00DC2255"/>
    <w:rsid w:val="00DC2905"/>
    <w:rsid w:val="00DC2E32"/>
    <w:rsid w:val="00DC2F44"/>
    <w:rsid w:val="00DC3B99"/>
    <w:rsid w:val="00DC3E39"/>
    <w:rsid w:val="00DC424D"/>
    <w:rsid w:val="00DC45F8"/>
    <w:rsid w:val="00DC488F"/>
    <w:rsid w:val="00DC4ECC"/>
    <w:rsid w:val="00DC500D"/>
    <w:rsid w:val="00DC52FE"/>
    <w:rsid w:val="00DC549F"/>
    <w:rsid w:val="00DC6361"/>
    <w:rsid w:val="00DC66CC"/>
    <w:rsid w:val="00DC67B1"/>
    <w:rsid w:val="00DC7A4B"/>
    <w:rsid w:val="00DC7D2B"/>
    <w:rsid w:val="00DD0364"/>
    <w:rsid w:val="00DD0566"/>
    <w:rsid w:val="00DD0593"/>
    <w:rsid w:val="00DD0962"/>
    <w:rsid w:val="00DD0B96"/>
    <w:rsid w:val="00DD1364"/>
    <w:rsid w:val="00DD1FD1"/>
    <w:rsid w:val="00DD2233"/>
    <w:rsid w:val="00DD29C1"/>
    <w:rsid w:val="00DD36B2"/>
    <w:rsid w:val="00DD3767"/>
    <w:rsid w:val="00DD42E7"/>
    <w:rsid w:val="00DD55AC"/>
    <w:rsid w:val="00DD5F9B"/>
    <w:rsid w:val="00DD6D16"/>
    <w:rsid w:val="00DE0E75"/>
    <w:rsid w:val="00DE10A8"/>
    <w:rsid w:val="00DE1816"/>
    <w:rsid w:val="00DE2A8A"/>
    <w:rsid w:val="00DE2D59"/>
    <w:rsid w:val="00DE2F01"/>
    <w:rsid w:val="00DE3584"/>
    <w:rsid w:val="00DE3791"/>
    <w:rsid w:val="00DE3817"/>
    <w:rsid w:val="00DE404C"/>
    <w:rsid w:val="00DE4609"/>
    <w:rsid w:val="00DE478B"/>
    <w:rsid w:val="00DE4D2C"/>
    <w:rsid w:val="00DE5CC9"/>
    <w:rsid w:val="00DE643E"/>
    <w:rsid w:val="00DE6EBF"/>
    <w:rsid w:val="00DE7953"/>
    <w:rsid w:val="00DE7B24"/>
    <w:rsid w:val="00DE7D16"/>
    <w:rsid w:val="00DE7DDE"/>
    <w:rsid w:val="00DE7EEE"/>
    <w:rsid w:val="00DF00B8"/>
    <w:rsid w:val="00DF083F"/>
    <w:rsid w:val="00DF10CA"/>
    <w:rsid w:val="00DF122C"/>
    <w:rsid w:val="00DF14F3"/>
    <w:rsid w:val="00DF2991"/>
    <w:rsid w:val="00DF2FCD"/>
    <w:rsid w:val="00DF3EE5"/>
    <w:rsid w:val="00DF42FB"/>
    <w:rsid w:val="00DF469A"/>
    <w:rsid w:val="00DF4D4E"/>
    <w:rsid w:val="00DF5098"/>
    <w:rsid w:val="00DF5722"/>
    <w:rsid w:val="00DF5B65"/>
    <w:rsid w:val="00DF603B"/>
    <w:rsid w:val="00DF68BD"/>
    <w:rsid w:val="00DF77DD"/>
    <w:rsid w:val="00E003F5"/>
    <w:rsid w:val="00E009B9"/>
    <w:rsid w:val="00E01325"/>
    <w:rsid w:val="00E0145E"/>
    <w:rsid w:val="00E01BB7"/>
    <w:rsid w:val="00E02B54"/>
    <w:rsid w:val="00E02FC2"/>
    <w:rsid w:val="00E030CE"/>
    <w:rsid w:val="00E034B1"/>
    <w:rsid w:val="00E03664"/>
    <w:rsid w:val="00E038C0"/>
    <w:rsid w:val="00E03BE8"/>
    <w:rsid w:val="00E03E3A"/>
    <w:rsid w:val="00E04155"/>
    <w:rsid w:val="00E05377"/>
    <w:rsid w:val="00E0699E"/>
    <w:rsid w:val="00E069FE"/>
    <w:rsid w:val="00E07883"/>
    <w:rsid w:val="00E102EB"/>
    <w:rsid w:val="00E102F8"/>
    <w:rsid w:val="00E10DF9"/>
    <w:rsid w:val="00E10FE4"/>
    <w:rsid w:val="00E11C6C"/>
    <w:rsid w:val="00E11C8D"/>
    <w:rsid w:val="00E11F9B"/>
    <w:rsid w:val="00E12608"/>
    <w:rsid w:val="00E13333"/>
    <w:rsid w:val="00E13553"/>
    <w:rsid w:val="00E13EA5"/>
    <w:rsid w:val="00E14383"/>
    <w:rsid w:val="00E1473A"/>
    <w:rsid w:val="00E147B6"/>
    <w:rsid w:val="00E1578E"/>
    <w:rsid w:val="00E157BA"/>
    <w:rsid w:val="00E15923"/>
    <w:rsid w:val="00E168E4"/>
    <w:rsid w:val="00E16EA5"/>
    <w:rsid w:val="00E170CD"/>
    <w:rsid w:val="00E17D58"/>
    <w:rsid w:val="00E20BC6"/>
    <w:rsid w:val="00E20CDF"/>
    <w:rsid w:val="00E20D32"/>
    <w:rsid w:val="00E2145F"/>
    <w:rsid w:val="00E21C86"/>
    <w:rsid w:val="00E22531"/>
    <w:rsid w:val="00E236E1"/>
    <w:rsid w:val="00E24B7A"/>
    <w:rsid w:val="00E25159"/>
    <w:rsid w:val="00E2566A"/>
    <w:rsid w:val="00E25BFA"/>
    <w:rsid w:val="00E25D81"/>
    <w:rsid w:val="00E26241"/>
    <w:rsid w:val="00E26480"/>
    <w:rsid w:val="00E267CC"/>
    <w:rsid w:val="00E27269"/>
    <w:rsid w:val="00E274D4"/>
    <w:rsid w:val="00E27A02"/>
    <w:rsid w:val="00E30C2D"/>
    <w:rsid w:val="00E31A59"/>
    <w:rsid w:val="00E323BF"/>
    <w:rsid w:val="00E32840"/>
    <w:rsid w:val="00E328C2"/>
    <w:rsid w:val="00E330E4"/>
    <w:rsid w:val="00E332BE"/>
    <w:rsid w:val="00E33596"/>
    <w:rsid w:val="00E33652"/>
    <w:rsid w:val="00E338CE"/>
    <w:rsid w:val="00E33E5E"/>
    <w:rsid w:val="00E34570"/>
    <w:rsid w:val="00E3650B"/>
    <w:rsid w:val="00E365CF"/>
    <w:rsid w:val="00E365E3"/>
    <w:rsid w:val="00E366DD"/>
    <w:rsid w:val="00E36B85"/>
    <w:rsid w:val="00E401A2"/>
    <w:rsid w:val="00E404D7"/>
    <w:rsid w:val="00E40800"/>
    <w:rsid w:val="00E40D31"/>
    <w:rsid w:val="00E40DEE"/>
    <w:rsid w:val="00E41350"/>
    <w:rsid w:val="00E416DF"/>
    <w:rsid w:val="00E42D7F"/>
    <w:rsid w:val="00E433BB"/>
    <w:rsid w:val="00E43AE1"/>
    <w:rsid w:val="00E44454"/>
    <w:rsid w:val="00E459C7"/>
    <w:rsid w:val="00E46372"/>
    <w:rsid w:val="00E478AE"/>
    <w:rsid w:val="00E52089"/>
    <w:rsid w:val="00E52151"/>
    <w:rsid w:val="00E5287F"/>
    <w:rsid w:val="00E529E9"/>
    <w:rsid w:val="00E53005"/>
    <w:rsid w:val="00E55EDD"/>
    <w:rsid w:val="00E560B5"/>
    <w:rsid w:val="00E561C3"/>
    <w:rsid w:val="00E5681E"/>
    <w:rsid w:val="00E568D9"/>
    <w:rsid w:val="00E574A0"/>
    <w:rsid w:val="00E57C4F"/>
    <w:rsid w:val="00E6074F"/>
    <w:rsid w:val="00E61B87"/>
    <w:rsid w:val="00E623AB"/>
    <w:rsid w:val="00E634BA"/>
    <w:rsid w:val="00E6485B"/>
    <w:rsid w:val="00E651A9"/>
    <w:rsid w:val="00E653FC"/>
    <w:rsid w:val="00E6578F"/>
    <w:rsid w:val="00E668B8"/>
    <w:rsid w:val="00E66986"/>
    <w:rsid w:val="00E66C0C"/>
    <w:rsid w:val="00E66DF1"/>
    <w:rsid w:val="00E67D77"/>
    <w:rsid w:val="00E7159B"/>
    <w:rsid w:val="00E72C87"/>
    <w:rsid w:val="00E72E01"/>
    <w:rsid w:val="00E74A35"/>
    <w:rsid w:val="00E74C91"/>
    <w:rsid w:val="00E74D1B"/>
    <w:rsid w:val="00E75227"/>
    <w:rsid w:val="00E75564"/>
    <w:rsid w:val="00E76C6C"/>
    <w:rsid w:val="00E76E0C"/>
    <w:rsid w:val="00E770BB"/>
    <w:rsid w:val="00E77A73"/>
    <w:rsid w:val="00E77FEA"/>
    <w:rsid w:val="00E8039F"/>
    <w:rsid w:val="00E80A84"/>
    <w:rsid w:val="00E80FF2"/>
    <w:rsid w:val="00E81B49"/>
    <w:rsid w:val="00E81EF3"/>
    <w:rsid w:val="00E8226E"/>
    <w:rsid w:val="00E82C8E"/>
    <w:rsid w:val="00E83134"/>
    <w:rsid w:val="00E8362F"/>
    <w:rsid w:val="00E83F74"/>
    <w:rsid w:val="00E847DF"/>
    <w:rsid w:val="00E85A15"/>
    <w:rsid w:val="00E86ED6"/>
    <w:rsid w:val="00E8701F"/>
    <w:rsid w:val="00E87031"/>
    <w:rsid w:val="00E87306"/>
    <w:rsid w:val="00E8736C"/>
    <w:rsid w:val="00E874AE"/>
    <w:rsid w:val="00E87569"/>
    <w:rsid w:val="00E8779D"/>
    <w:rsid w:val="00E87E2D"/>
    <w:rsid w:val="00E90511"/>
    <w:rsid w:val="00E908B4"/>
    <w:rsid w:val="00E91B14"/>
    <w:rsid w:val="00E921D1"/>
    <w:rsid w:val="00E92B51"/>
    <w:rsid w:val="00E9302C"/>
    <w:rsid w:val="00E9324F"/>
    <w:rsid w:val="00E936DD"/>
    <w:rsid w:val="00E93DF5"/>
    <w:rsid w:val="00E93DF8"/>
    <w:rsid w:val="00E93E27"/>
    <w:rsid w:val="00E93F09"/>
    <w:rsid w:val="00E94C2C"/>
    <w:rsid w:val="00E953A9"/>
    <w:rsid w:val="00E955CB"/>
    <w:rsid w:val="00E958B7"/>
    <w:rsid w:val="00E96234"/>
    <w:rsid w:val="00E96A53"/>
    <w:rsid w:val="00E97495"/>
    <w:rsid w:val="00E97DAF"/>
    <w:rsid w:val="00EA04FB"/>
    <w:rsid w:val="00EA0FEC"/>
    <w:rsid w:val="00EA13E5"/>
    <w:rsid w:val="00EA187D"/>
    <w:rsid w:val="00EA1C4E"/>
    <w:rsid w:val="00EA1CD8"/>
    <w:rsid w:val="00EA1E6E"/>
    <w:rsid w:val="00EA22A5"/>
    <w:rsid w:val="00EA28C7"/>
    <w:rsid w:val="00EA2B5A"/>
    <w:rsid w:val="00EA2B8D"/>
    <w:rsid w:val="00EA2C5D"/>
    <w:rsid w:val="00EA3364"/>
    <w:rsid w:val="00EA3A79"/>
    <w:rsid w:val="00EA41D8"/>
    <w:rsid w:val="00EA437D"/>
    <w:rsid w:val="00EB0724"/>
    <w:rsid w:val="00EB07C1"/>
    <w:rsid w:val="00EB18EF"/>
    <w:rsid w:val="00EB2BBC"/>
    <w:rsid w:val="00EB408D"/>
    <w:rsid w:val="00EB455C"/>
    <w:rsid w:val="00EB4C93"/>
    <w:rsid w:val="00EB6B0E"/>
    <w:rsid w:val="00EB6B1F"/>
    <w:rsid w:val="00EB7B17"/>
    <w:rsid w:val="00EC01BC"/>
    <w:rsid w:val="00EC0A22"/>
    <w:rsid w:val="00EC0D93"/>
    <w:rsid w:val="00EC0F97"/>
    <w:rsid w:val="00EC1553"/>
    <w:rsid w:val="00EC1566"/>
    <w:rsid w:val="00EC15AF"/>
    <w:rsid w:val="00EC16E2"/>
    <w:rsid w:val="00EC1ADA"/>
    <w:rsid w:val="00EC1CA4"/>
    <w:rsid w:val="00EC1CB6"/>
    <w:rsid w:val="00EC1D6B"/>
    <w:rsid w:val="00EC2C3A"/>
    <w:rsid w:val="00EC2E55"/>
    <w:rsid w:val="00EC2FF4"/>
    <w:rsid w:val="00EC31C9"/>
    <w:rsid w:val="00EC344C"/>
    <w:rsid w:val="00EC4054"/>
    <w:rsid w:val="00EC4129"/>
    <w:rsid w:val="00EC41E5"/>
    <w:rsid w:val="00EC461D"/>
    <w:rsid w:val="00EC4CC6"/>
    <w:rsid w:val="00EC5BA7"/>
    <w:rsid w:val="00EC5D86"/>
    <w:rsid w:val="00EC5D9A"/>
    <w:rsid w:val="00EC6250"/>
    <w:rsid w:val="00EC7130"/>
    <w:rsid w:val="00EC7B1F"/>
    <w:rsid w:val="00ED06B5"/>
    <w:rsid w:val="00ED0CC5"/>
    <w:rsid w:val="00ED0E45"/>
    <w:rsid w:val="00ED1D64"/>
    <w:rsid w:val="00ED209A"/>
    <w:rsid w:val="00ED228F"/>
    <w:rsid w:val="00ED22F1"/>
    <w:rsid w:val="00ED23C6"/>
    <w:rsid w:val="00ED250F"/>
    <w:rsid w:val="00ED2545"/>
    <w:rsid w:val="00ED2ACB"/>
    <w:rsid w:val="00ED2B8D"/>
    <w:rsid w:val="00ED2CE2"/>
    <w:rsid w:val="00ED301F"/>
    <w:rsid w:val="00ED4132"/>
    <w:rsid w:val="00ED4550"/>
    <w:rsid w:val="00ED5517"/>
    <w:rsid w:val="00ED5A73"/>
    <w:rsid w:val="00ED5C46"/>
    <w:rsid w:val="00ED76CB"/>
    <w:rsid w:val="00ED7C57"/>
    <w:rsid w:val="00EE0569"/>
    <w:rsid w:val="00EE0620"/>
    <w:rsid w:val="00EE16B6"/>
    <w:rsid w:val="00EE2A7E"/>
    <w:rsid w:val="00EE3F33"/>
    <w:rsid w:val="00EE4D69"/>
    <w:rsid w:val="00EE5657"/>
    <w:rsid w:val="00EE5BCF"/>
    <w:rsid w:val="00EE6482"/>
    <w:rsid w:val="00EE775C"/>
    <w:rsid w:val="00EF01A3"/>
    <w:rsid w:val="00EF0C47"/>
    <w:rsid w:val="00EF1531"/>
    <w:rsid w:val="00EF1F89"/>
    <w:rsid w:val="00EF334B"/>
    <w:rsid w:val="00EF384D"/>
    <w:rsid w:val="00EF4456"/>
    <w:rsid w:val="00EF4B55"/>
    <w:rsid w:val="00EF4EAF"/>
    <w:rsid w:val="00EF5756"/>
    <w:rsid w:val="00EF65A9"/>
    <w:rsid w:val="00EF6BBF"/>
    <w:rsid w:val="00EF6DC9"/>
    <w:rsid w:val="00EF70AD"/>
    <w:rsid w:val="00EF743C"/>
    <w:rsid w:val="00F0003A"/>
    <w:rsid w:val="00F001AA"/>
    <w:rsid w:val="00F004AF"/>
    <w:rsid w:val="00F0084C"/>
    <w:rsid w:val="00F00B33"/>
    <w:rsid w:val="00F00B8F"/>
    <w:rsid w:val="00F00FD6"/>
    <w:rsid w:val="00F013BB"/>
    <w:rsid w:val="00F02072"/>
    <w:rsid w:val="00F028AB"/>
    <w:rsid w:val="00F02EC2"/>
    <w:rsid w:val="00F0301F"/>
    <w:rsid w:val="00F04383"/>
    <w:rsid w:val="00F04C17"/>
    <w:rsid w:val="00F04C91"/>
    <w:rsid w:val="00F04E65"/>
    <w:rsid w:val="00F053CC"/>
    <w:rsid w:val="00F05A65"/>
    <w:rsid w:val="00F064F2"/>
    <w:rsid w:val="00F06553"/>
    <w:rsid w:val="00F068BE"/>
    <w:rsid w:val="00F06929"/>
    <w:rsid w:val="00F06AF5"/>
    <w:rsid w:val="00F078C7"/>
    <w:rsid w:val="00F07A75"/>
    <w:rsid w:val="00F07D78"/>
    <w:rsid w:val="00F10A75"/>
    <w:rsid w:val="00F10F7D"/>
    <w:rsid w:val="00F11317"/>
    <w:rsid w:val="00F13360"/>
    <w:rsid w:val="00F138BA"/>
    <w:rsid w:val="00F13B04"/>
    <w:rsid w:val="00F1452C"/>
    <w:rsid w:val="00F14BC0"/>
    <w:rsid w:val="00F154A9"/>
    <w:rsid w:val="00F15B82"/>
    <w:rsid w:val="00F160A6"/>
    <w:rsid w:val="00F169E1"/>
    <w:rsid w:val="00F174A9"/>
    <w:rsid w:val="00F17552"/>
    <w:rsid w:val="00F20D28"/>
    <w:rsid w:val="00F212F6"/>
    <w:rsid w:val="00F217F8"/>
    <w:rsid w:val="00F22D89"/>
    <w:rsid w:val="00F239EF"/>
    <w:rsid w:val="00F249FD"/>
    <w:rsid w:val="00F24A2A"/>
    <w:rsid w:val="00F24ECE"/>
    <w:rsid w:val="00F25419"/>
    <w:rsid w:val="00F25D04"/>
    <w:rsid w:val="00F26EB4"/>
    <w:rsid w:val="00F27446"/>
    <w:rsid w:val="00F274F9"/>
    <w:rsid w:val="00F3136F"/>
    <w:rsid w:val="00F31E16"/>
    <w:rsid w:val="00F32107"/>
    <w:rsid w:val="00F322F8"/>
    <w:rsid w:val="00F32905"/>
    <w:rsid w:val="00F3326E"/>
    <w:rsid w:val="00F332CD"/>
    <w:rsid w:val="00F33617"/>
    <w:rsid w:val="00F33750"/>
    <w:rsid w:val="00F33DC3"/>
    <w:rsid w:val="00F341BE"/>
    <w:rsid w:val="00F34AD3"/>
    <w:rsid w:val="00F3525C"/>
    <w:rsid w:val="00F356AF"/>
    <w:rsid w:val="00F35C8E"/>
    <w:rsid w:val="00F364AF"/>
    <w:rsid w:val="00F3657E"/>
    <w:rsid w:val="00F36AA7"/>
    <w:rsid w:val="00F36E34"/>
    <w:rsid w:val="00F37421"/>
    <w:rsid w:val="00F3783A"/>
    <w:rsid w:val="00F379F6"/>
    <w:rsid w:val="00F40286"/>
    <w:rsid w:val="00F40629"/>
    <w:rsid w:val="00F41272"/>
    <w:rsid w:val="00F42F43"/>
    <w:rsid w:val="00F4341B"/>
    <w:rsid w:val="00F438C4"/>
    <w:rsid w:val="00F4478B"/>
    <w:rsid w:val="00F44ED2"/>
    <w:rsid w:val="00F47165"/>
    <w:rsid w:val="00F472A6"/>
    <w:rsid w:val="00F47B28"/>
    <w:rsid w:val="00F47CEB"/>
    <w:rsid w:val="00F47E23"/>
    <w:rsid w:val="00F5000E"/>
    <w:rsid w:val="00F50867"/>
    <w:rsid w:val="00F52458"/>
    <w:rsid w:val="00F54978"/>
    <w:rsid w:val="00F54BC7"/>
    <w:rsid w:val="00F54BD2"/>
    <w:rsid w:val="00F54CAE"/>
    <w:rsid w:val="00F54E22"/>
    <w:rsid w:val="00F5557C"/>
    <w:rsid w:val="00F559DA"/>
    <w:rsid w:val="00F56183"/>
    <w:rsid w:val="00F5643C"/>
    <w:rsid w:val="00F56556"/>
    <w:rsid w:val="00F56746"/>
    <w:rsid w:val="00F571F7"/>
    <w:rsid w:val="00F57413"/>
    <w:rsid w:val="00F5787E"/>
    <w:rsid w:val="00F60572"/>
    <w:rsid w:val="00F60E48"/>
    <w:rsid w:val="00F61D8D"/>
    <w:rsid w:val="00F6273F"/>
    <w:rsid w:val="00F63722"/>
    <w:rsid w:val="00F638B8"/>
    <w:rsid w:val="00F638DE"/>
    <w:rsid w:val="00F64AD4"/>
    <w:rsid w:val="00F64BA4"/>
    <w:rsid w:val="00F6515D"/>
    <w:rsid w:val="00F65302"/>
    <w:rsid w:val="00F65C05"/>
    <w:rsid w:val="00F6648D"/>
    <w:rsid w:val="00F66CCC"/>
    <w:rsid w:val="00F67378"/>
    <w:rsid w:val="00F675D8"/>
    <w:rsid w:val="00F67754"/>
    <w:rsid w:val="00F67780"/>
    <w:rsid w:val="00F67C6A"/>
    <w:rsid w:val="00F703DD"/>
    <w:rsid w:val="00F712DD"/>
    <w:rsid w:val="00F7195D"/>
    <w:rsid w:val="00F719F2"/>
    <w:rsid w:val="00F72091"/>
    <w:rsid w:val="00F72865"/>
    <w:rsid w:val="00F73663"/>
    <w:rsid w:val="00F73BAC"/>
    <w:rsid w:val="00F74015"/>
    <w:rsid w:val="00F74ABA"/>
    <w:rsid w:val="00F75136"/>
    <w:rsid w:val="00F75281"/>
    <w:rsid w:val="00F76306"/>
    <w:rsid w:val="00F767E1"/>
    <w:rsid w:val="00F77BB5"/>
    <w:rsid w:val="00F77FD6"/>
    <w:rsid w:val="00F80136"/>
    <w:rsid w:val="00F808D3"/>
    <w:rsid w:val="00F80FAE"/>
    <w:rsid w:val="00F81B5F"/>
    <w:rsid w:val="00F81D6B"/>
    <w:rsid w:val="00F827C2"/>
    <w:rsid w:val="00F84181"/>
    <w:rsid w:val="00F84739"/>
    <w:rsid w:val="00F8487D"/>
    <w:rsid w:val="00F84921"/>
    <w:rsid w:val="00F84E71"/>
    <w:rsid w:val="00F85003"/>
    <w:rsid w:val="00F85338"/>
    <w:rsid w:val="00F858CE"/>
    <w:rsid w:val="00F8619F"/>
    <w:rsid w:val="00F86899"/>
    <w:rsid w:val="00F86B74"/>
    <w:rsid w:val="00F87320"/>
    <w:rsid w:val="00F874B4"/>
    <w:rsid w:val="00F87BA2"/>
    <w:rsid w:val="00F90AF1"/>
    <w:rsid w:val="00F91246"/>
    <w:rsid w:val="00F91926"/>
    <w:rsid w:val="00F92583"/>
    <w:rsid w:val="00F9258D"/>
    <w:rsid w:val="00F93A3D"/>
    <w:rsid w:val="00F93E66"/>
    <w:rsid w:val="00F944CE"/>
    <w:rsid w:val="00F94C9C"/>
    <w:rsid w:val="00F94CA2"/>
    <w:rsid w:val="00F94EB8"/>
    <w:rsid w:val="00F94ECF"/>
    <w:rsid w:val="00F957EA"/>
    <w:rsid w:val="00F9599A"/>
    <w:rsid w:val="00F96BB2"/>
    <w:rsid w:val="00F96E60"/>
    <w:rsid w:val="00F970EC"/>
    <w:rsid w:val="00F97F2E"/>
    <w:rsid w:val="00FA0A88"/>
    <w:rsid w:val="00FA0E22"/>
    <w:rsid w:val="00FA1077"/>
    <w:rsid w:val="00FA16DA"/>
    <w:rsid w:val="00FA1B24"/>
    <w:rsid w:val="00FA2B28"/>
    <w:rsid w:val="00FA541D"/>
    <w:rsid w:val="00FA5D8F"/>
    <w:rsid w:val="00FA6A73"/>
    <w:rsid w:val="00FA7054"/>
    <w:rsid w:val="00FB06A3"/>
    <w:rsid w:val="00FB1F74"/>
    <w:rsid w:val="00FB269A"/>
    <w:rsid w:val="00FB323C"/>
    <w:rsid w:val="00FB3741"/>
    <w:rsid w:val="00FB3B40"/>
    <w:rsid w:val="00FB5419"/>
    <w:rsid w:val="00FB6EC0"/>
    <w:rsid w:val="00FB7AD3"/>
    <w:rsid w:val="00FC0B57"/>
    <w:rsid w:val="00FC0BC9"/>
    <w:rsid w:val="00FC1BAC"/>
    <w:rsid w:val="00FC2D3B"/>
    <w:rsid w:val="00FC2FEB"/>
    <w:rsid w:val="00FC3527"/>
    <w:rsid w:val="00FC35DF"/>
    <w:rsid w:val="00FC3DCA"/>
    <w:rsid w:val="00FC5DEB"/>
    <w:rsid w:val="00FC6E1A"/>
    <w:rsid w:val="00FD026A"/>
    <w:rsid w:val="00FD0635"/>
    <w:rsid w:val="00FD0871"/>
    <w:rsid w:val="00FD0A16"/>
    <w:rsid w:val="00FD1AD2"/>
    <w:rsid w:val="00FD20F8"/>
    <w:rsid w:val="00FD2B67"/>
    <w:rsid w:val="00FD32A0"/>
    <w:rsid w:val="00FD352F"/>
    <w:rsid w:val="00FD4E56"/>
    <w:rsid w:val="00FD515B"/>
    <w:rsid w:val="00FD5A48"/>
    <w:rsid w:val="00FD5C2E"/>
    <w:rsid w:val="00FD5F29"/>
    <w:rsid w:val="00FE0201"/>
    <w:rsid w:val="00FE1669"/>
    <w:rsid w:val="00FE3018"/>
    <w:rsid w:val="00FE3652"/>
    <w:rsid w:val="00FE3A90"/>
    <w:rsid w:val="00FE458B"/>
    <w:rsid w:val="00FE4616"/>
    <w:rsid w:val="00FE4815"/>
    <w:rsid w:val="00FE4C00"/>
    <w:rsid w:val="00FE60CE"/>
    <w:rsid w:val="00FE6237"/>
    <w:rsid w:val="00FE72CD"/>
    <w:rsid w:val="00FE7C2B"/>
    <w:rsid w:val="00FE7ED4"/>
    <w:rsid w:val="00FF0E77"/>
    <w:rsid w:val="00FF1DBC"/>
    <w:rsid w:val="00FF2A90"/>
    <w:rsid w:val="00FF303E"/>
    <w:rsid w:val="00FF4099"/>
    <w:rsid w:val="00FF448B"/>
    <w:rsid w:val="00FF4694"/>
    <w:rsid w:val="00FF4E20"/>
    <w:rsid w:val="00FF550C"/>
    <w:rsid w:val="00FF5877"/>
    <w:rsid w:val="00FF65BA"/>
    <w:rsid w:val="00FF6C60"/>
    <w:rsid w:val="00FF6CCA"/>
    <w:rsid w:val="00FF6FBA"/>
    <w:rsid w:val="00FF7094"/>
    <w:rsid w:val="00FF7112"/>
    <w:rsid w:val="00FF7304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c,#ddd,silver,gray,#ff9,#cff,#cfc,#fcc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32CD"/>
    <w:pPr>
      <w:spacing w:line="276" w:lineRule="auto"/>
      <w:ind w:firstLine="567"/>
      <w:jc w:val="both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"/>
    <w:qFormat/>
    <w:rsid w:val="0037244C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B36854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D00A9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7244C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table" w:styleId="a3">
    <w:name w:val="Table Grid"/>
    <w:basedOn w:val="a1"/>
    <w:uiPriority w:val="59"/>
    <w:rsid w:val="00F332C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B36854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a4">
    <w:name w:val="footnote text"/>
    <w:basedOn w:val="a"/>
    <w:link w:val="a5"/>
    <w:uiPriority w:val="99"/>
    <w:unhideWhenUsed/>
    <w:rsid w:val="00C108F9"/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rsid w:val="00C108F9"/>
    <w:rPr>
      <w:lang w:eastAsia="en-US"/>
    </w:rPr>
  </w:style>
  <w:style w:type="character" w:styleId="a6">
    <w:name w:val="footnote reference"/>
    <w:basedOn w:val="a0"/>
    <w:semiHidden/>
    <w:unhideWhenUsed/>
    <w:rsid w:val="00C108F9"/>
    <w:rPr>
      <w:vertAlign w:val="superscript"/>
    </w:rPr>
  </w:style>
  <w:style w:type="character" w:styleId="a7">
    <w:name w:val="Hyperlink"/>
    <w:basedOn w:val="a0"/>
    <w:uiPriority w:val="99"/>
    <w:unhideWhenUsed/>
    <w:rsid w:val="00917524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D00A9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a8">
    <w:name w:val="header"/>
    <w:basedOn w:val="a"/>
    <w:link w:val="a9"/>
    <w:uiPriority w:val="99"/>
    <w:semiHidden/>
    <w:unhideWhenUsed/>
    <w:rsid w:val="00E330E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E330E4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semiHidden/>
    <w:unhideWhenUsed/>
    <w:rsid w:val="00E330E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E330E4"/>
    <w:rPr>
      <w:sz w:val="22"/>
      <w:szCs w:val="22"/>
      <w:lang w:eastAsia="en-US"/>
    </w:rPr>
  </w:style>
  <w:style w:type="paragraph" w:styleId="ac">
    <w:name w:val="List Paragraph"/>
    <w:basedOn w:val="a"/>
    <w:uiPriority w:val="34"/>
    <w:qFormat/>
    <w:rsid w:val="00886F2B"/>
    <w:pPr>
      <w:spacing w:after="200"/>
      <w:ind w:left="720" w:firstLine="0"/>
      <w:contextualSpacing/>
      <w:jc w:val="left"/>
    </w:pPr>
  </w:style>
  <w:style w:type="paragraph" w:styleId="ad">
    <w:name w:val="Balloon Text"/>
    <w:basedOn w:val="a"/>
    <w:link w:val="ae"/>
    <w:uiPriority w:val="99"/>
    <w:semiHidden/>
    <w:unhideWhenUsed/>
    <w:rsid w:val="00CD34E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D34E1"/>
    <w:rPr>
      <w:rFonts w:ascii="Tahoma" w:hAnsi="Tahoma" w:cs="Tahoma"/>
      <w:sz w:val="16"/>
      <w:szCs w:val="16"/>
      <w:lang w:eastAsia="en-US"/>
    </w:rPr>
  </w:style>
  <w:style w:type="paragraph" w:customStyle="1" w:styleId="af">
    <w:name w:val="Переменная"/>
    <w:basedOn w:val="a"/>
    <w:link w:val="af0"/>
    <w:qFormat/>
    <w:rsid w:val="00A16975"/>
    <w:pPr>
      <w:ind w:left="66" w:firstLine="0"/>
    </w:pPr>
    <w:rPr>
      <w:rFonts w:ascii="Courier New" w:hAnsi="Courier New" w:cs="Courier New"/>
      <w:b/>
    </w:rPr>
  </w:style>
  <w:style w:type="paragraph" w:styleId="af1">
    <w:name w:val="Normal (Web)"/>
    <w:basedOn w:val="a"/>
    <w:uiPriority w:val="99"/>
    <w:semiHidden/>
    <w:unhideWhenUsed/>
    <w:rsid w:val="00CF0D4D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0">
    <w:name w:val="Переменная Знак"/>
    <w:basedOn w:val="a0"/>
    <w:link w:val="af"/>
    <w:rsid w:val="00A16975"/>
    <w:rPr>
      <w:rFonts w:ascii="Courier New" w:hAnsi="Courier New" w:cs="Courier New"/>
      <w:b/>
      <w:sz w:val="22"/>
      <w:szCs w:val="22"/>
      <w:lang w:eastAsia="en-US"/>
    </w:rPr>
  </w:style>
  <w:style w:type="numbering" w:customStyle="1" w:styleId="1">
    <w:name w:val="Стиль1"/>
    <w:uiPriority w:val="99"/>
    <w:rsid w:val="00D70464"/>
    <w:pPr>
      <w:numPr>
        <w:numId w:val="2"/>
      </w:numPr>
    </w:pPr>
  </w:style>
  <w:style w:type="paragraph" w:styleId="af2">
    <w:name w:val="Body Text"/>
    <w:basedOn w:val="a"/>
    <w:link w:val="af3"/>
    <w:uiPriority w:val="99"/>
    <w:rsid w:val="00B912C5"/>
    <w:pPr>
      <w:widowControl w:val="0"/>
      <w:autoSpaceDN w:val="0"/>
      <w:adjustRightInd w:val="0"/>
      <w:spacing w:after="120" w:line="240" w:lineRule="auto"/>
      <w:ind w:firstLine="0"/>
      <w:jc w:val="center"/>
    </w:pPr>
    <w:rPr>
      <w:rFonts w:eastAsia="Times New Roman" w:cs="Calibri"/>
    </w:rPr>
  </w:style>
  <w:style w:type="character" w:customStyle="1" w:styleId="af3">
    <w:name w:val="Основной текст Знак"/>
    <w:basedOn w:val="a0"/>
    <w:link w:val="af2"/>
    <w:uiPriority w:val="99"/>
    <w:rsid w:val="00B912C5"/>
    <w:rPr>
      <w:rFonts w:eastAsia="Times New Roman" w:cs="Calibri"/>
      <w:sz w:val="22"/>
      <w:szCs w:val="22"/>
      <w:lang w:eastAsia="en-US"/>
    </w:rPr>
  </w:style>
  <w:style w:type="paragraph" w:customStyle="1" w:styleId="Default">
    <w:name w:val="Default"/>
    <w:rsid w:val="0007269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numbering" w:customStyle="1" w:styleId="12">
    <w:name w:val="Нет списка1"/>
    <w:next w:val="a2"/>
    <w:uiPriority w:val="99"/>
    <w:semiHidden/>
    <w:unhideWhenUsed/>
    <w:rsid w:val="0059431D"/>
  </w:style>
  <w:style w:type="character" w:customStyle="1" w:styleId="af4">
    <w:name w:val="Код"/>
    <w:basedOn w:val="a0"/>
    <w:uiPriority w:val="1"/>
    <w:qFormat/>
    <w:rsid w:val="00D32772"/>
    <w:rPr>
      <w:rFonts w:ascii="Courier New" w:hAnsi="Courier New" w:cs="Courier New"/>
      <w:b/>
    </w:rPr>
  </w:style>
  <w:style w:type="paragraph" w:styleId="af5">
    <w:name w:val="Intense Quote"/>
    <w:basedOn w:val="a"/>
    <w:next w:val="a"/>
    <w:link w:val="af6"/>
    <w:uiPriority w:val="30"/>
    <w:qFormat/>
    <w:rsid w:val="003C5EEE"/>
    <w:pPr>
      <w:spacing w:line="240" w:lineRule="auto"/>
      <w:ind w:left="720" w:right="720" w:firstLine="0"/>
      <w:jc w:val="left"/>
    </w:pPr>
    <w:rPr>
      <w:rFonts w:eastAsia="Times New Roman"/>
      <w:b/>
      <w:i/>
      <w:lang w:val="en-US" w:bidi="en-US"/>
    </w:rPr>
  </w:style>
  <w:style w:type="character" w:customStyle="1" w:styleId="af6">
    <w:name w:val="Выделенная цитата Знак"/>
    <w:basedOn w:val="a0"/>
    <w:link w:val="af5"/>
    <w:uiPriority w:val="30"/>
    <w:rsid w:val="003C5EEE"/>
    <w:rPr>
      <w:rFonts w:eastAsia="Times New Roman"/>
      <w:b/>
      <w:i/>
      <w:sz w:val="22"/>
      <w:szCs w:val="22"/>
      <w:lang w:val="en-US" w:eastAsia="en-US" w:bidi="en-US"/>
    </w:rPr>
  </w:style>
  <w:style w:type="character" w:styleId="af7">
    <w:name w:val="FollowedHyperlink"/>
    <w:basedOn w:val="a0"/>
    <w:uiPriority w:val="99"/>
    <w:semiHidden/>
    <w:unhideWhenUsed/>
    <w:rsid w:val="00874439"/>
    <w:rPr>
      <w:color w:val="800080"/>
      <w:u w:val="single"/>
    </w:rPr>
  </w:style>
  <w:style w:type="character" w:customStyle="1" w:styleId="af8">
    <w:name w:val="Моно"/>
    <w:basedOn w:val="a0"/>
    <w:qFormat/>
    <w:rsid w:val="00146E4A"/>
    <w:rPr>
      <w:rFonts w:ascii="Courier New" w:hAnsi="Courier New" w:cs="Courier New"/>
      <w:b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32CD"/>
    <w:pPr>
      <w:spacing w:line="276" w:lineRule="auto"/>
      <w:ind w:firstLine="567"/>
      <w:jc w:val="both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"/>
    <w:qFormat/>
    <w:rsid w:val="0037244C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B36854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D00A9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7244C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table" w:styleId="a3">
    <w:name w:val="Table Grid"/>
    <w:basedOn w:val="a1"/>
    <w:uiPriority w:val="59"/>
    <w:rsid w:val="00F332C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B36854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a4">
    <w:name w:val="footnote text"/>
    <w:basedOn w:val="a"/>
    <w:link w:val="a5"/>
    <w:uiPriority w:val="99"/>
    <w:unhideWhenUsed/>
    <w:rsid w:val="00C108F9"/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rsid w:val="00C108F9"/>
    <w:rPr>
      <w:lang w:eastAsia="en-US"/>
    </w:rPr>
  </w:style>
  <w:style w:type="character" w:styleId="a6">
    <w:name w:val="footnote reference"/>
    <w:basedOn w:val="a0"/>
    <w:semiHidden/>
    <w:unhideWhenUsed/>
    <w:rsid w:val="00C108F9"/>
    <w:rPr>
      <w:vertAlign w:val="superscript"/>
    </w:rPr>
  </w:style>
  <w:style w:type="character" w:styleId="a7">
    <w:name w:val="Hyperlink"/>
    <w:basedOn w:val="a0"/>
    <w:uiPriority w:val="99"/>
    <w:unhideWhenUsed/>
    <w:rsid w:val="00917524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D00A9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a8">
    <w:name w:val="header"/>
    <w:basedOn w:val="a"/>
    <w:link w:val="a9"/>
    <w:uiPriority w:val="99"/>
    <w:semiHidden/>
    <w:unhideWhenUsed/>
    <w:rsid w:val="00E330E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E330E4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semiHidden/>
    <w:unhideWhenUsed/>
    <w:rsid w:val="00E330E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E330E4"/>
    <w:rPr>
      <w:sz w:val="22"/>
      <w:szCs w:val="22"/>
      <w:lang w:eastAsia="en-US"/>
    </w:rPr>
  </w:style>
  <w:style w:type="paragraph" w:styleId="ac">
    <w:name w:val="List Paragraph"/>
    <w:basedOn w:val="a"/>
    <w:uiPriority w:val="34"/>
    <w:qFormat/>
    <w:rsid w:val="00886F2B"/>
    <w:pPr>
      <w:spacing w:after="200"/>
      <w:ind w:left="720" w:firstLine="0"/>
      <w:contextualSpacing/>
      <w:jc w:val="left"/>
    </w:pPr>
  </w:style>
  <w:style w:type="paragraph" w:styleId="ad">
    <w:name w:val="Balloon Text"/>
    <w:basedOn w:val="a"/>
    <w:link w:val="ae"/>
    <w:uiPriority w:val="99"/>
    <w:semiHidden/>
    <w:unhideWhenUsed/>
    <w:rsid w:val="00CD34E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D34E1"/>
    <w:rPr>
      <w:rFonts w:ascii="Tahoma" w:hAnsi="Tahoma" w:cs="Tahoma"/>
      <w:sz w:val="16"/>
      <w:szCs w:val="16"/>
      <w:lang w:eastAsia="en-US"/>
    </w:rPr>
  </w:style>
  <w:style w:type="paragraph" w:customStyle="1" w:styleId="af">
    <w:name w:val="Переменная"/>
    <w:basedOn w:val="a"/>
    <w:link w:val="af0"/>
    <w:qFormat/>
    <w:rsid w:val="00A16975"/>
    <w:pPr>
      <w:ind w:left="66" w:firstLine="0"/>
    </w:pPr>
    <w:rPr>
      <w:rFonts w:ascii="Courier New" w:hAnsi="Courier New" w:cs="Courier New"/>
      <w:b/>
    </w:rPr>
  </w:style>
  <w:style w:type="paragraph" w:styleId="af1">
    <w:name w:val="Normal (Web)"/>
    <w:basedOn w:val="a"/>
    <w:uiPriority w:val="99"/>
    <w:semiHidden/>
    <w:unhideWhenUsed/>
    <w:rsid w:val="00CF0D4D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0">
    <w:name w:val="Переменная Знак"/>
    <w:basedOn w:val="a0"/>
    <w:link w:val="af"/>
    <w:rsid w:val="00A16975"/>
    <w:rPr>
      <w:rFonts w:ascii="Courier New" w:hAnsi="Courier New" w:cs="Courier New"/>
      <w:b/>
      <w:sz w:val="22"/>
      <w:szCs w:val="22"/>
      <w:lang w:eastAsia="en-US"/>
    </w:rPr>
  </w:style>
  <w:style w:type="numbering" w:customStyle="1" w:styleId="1">
    <w:name w:val="Стиль1"/>
    <w:uiPriority w:val="99"/>
    <w:rsid w:val="00D70464"/>
    <w:pPr>
      <w:numPr>
        <w:numId w:val="2"/>
      </w:numPr>
    </w:pPr>
  </w:style>
  <w:style w:type="paragraph" w:styleId="af2">
    <w:name w:val="Body Text"/>
    <w:basedOn w:val="a"/>
    <w:link w:val="af3"/>
    <w:uiPriority w:val="99"/>
    <w:rsid w:val="00B912C5"/>
    <w:pPr>
      <w:widowControl w:val="0"/>
      <w:autoSpaceDN w:val="0"/>
      <w:adjustRightInd w:val="0"/>
      <w:spacing w:after="120" w:line="240" w:lineRule="auto"/>
      <w:ind w:firstLine="0"/>
      <w:jc w:val="center"/>
    </w:pPr>
    <w:rPr>
      <w:rFonts w:eastAsia="Times New Roman" w:cs="Calibri"/>
    </w:rPr>
  </w:style>
  <w:style w:type="character" w:customStyle="1" w:styleId="af3">
    <w:name w:val="Основной текст Знак"/>
    <w:basedOn w:val="a0"/>
    <w:link w:val="af2"/>
    <w:uiPriority w:val="99"/>
    <w:rsid w:val="00B912C5"/>
    <w:rPr>
      <w:rFonts w:eastAsia="Times New Roman" w:cs="Calibri"/>
      <w:sz w:val="22"/>
      <w:szCs w:val="22"/>
      <w:lang w:eastAsia="en-US"/>
    </w:rPr>
  </w:style>
  <w:style w:type="paragraph" w:customStyle="1" w:styleId="Default">
    <w:name w:val="Default"/>
    <w:rsid w:val="0007269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numbering" w:customStyle="1" w:styleId="12">
    <w:name w:val="Нет списка1"/>
    <w:next w:val="a2"/>
    <w:uiPriority w:val="99"/>
    <w:semiHidden/>
    <w:unhideWhenUsed/>
    <w:rsid w:val="0059431D"/>
  </w:style>
  <w:style w:type="character" w:customStyle="1" w:styleId="af4">
    <w:name w:val="Код"/>
    <w:basedOn w:val="a0"/>
    <w:uiPriority w:val="1"/>
    <w:qFormat/>
    <w:rsid w:val="00D32772"/>
    <w:rPr>
      <w:rFonts w:ascii="Courier New" w:hAnsi="Courier New" w:cs="Courier New"/>
      <w:b/>
    </w:rPr>
  </w:style>
  <w:style w:type="paragraph" w:styleId="af5">
    <w:name w:val="Intense Quote"/>
    <w:basedOn w:val="a"/>
    <w:next w:val="a"/>
    <w:link w:val="af6"/>
    <w:uiPriority w:val="30"/>
    <w:qFormat/>
    <w:rsid w:val="003C5EEE"/>
    <w:pPr>
      <w:spacing w:line="240" w:lineRule="auto"/>
      <w:ind w:left="720" w:right="720" w:firstLine="0"/>
      <w:jc w:val="left"/>
    </w:pPr>
    <w:rPr>
      <w:rFonts w:eastAsia="Times New Roman"/>
      <w:b/>
      <w:i/>
      <w:lang w:val="en-US" w:bidi="en-US"/>
    </w:rPr>
  </w:style>
  <w:style w:type="character" w:customStyle="1" w:styleId="af6">
    <w:name w:val="Выделенная цитата Знак"/>
    <w:basedOn w:val="a0"/>
    <w:link w:val="af5"/>
    <w:uiPriority w:val="30"/>
    <w:rsid w:val="003C5EEE"/>
    <w:rPr>
      <w:rFonts w:eastAsia="Times New Roman"/>
      <w:b/>
      <w:i/>
      <w:sz w:val="22"/>
      <w:szCs w:val="22"/>
      <w:lang w:val="en-US" w:eastAsia="en-US" w:bidi="en-US"/>
    </w:rPr>
  </w:style>
  <w:style w:type="character" w:styleId="af7">
    <w:name w:val="FollowedHyperlink"/>
    <w:basedOn w:val="a0"/>
    <w:uiPriority w:val="99"/>
    <w:semiHidden/>
    <w:unhideWhenUsed/>
    <w:rsid w:val="00874439"/>
    <w:rPr>
      <w:color w:val="800080"/>
      <w:u w:val="single"/>
    </w:rPr>
  </w:style>
  <w:style w:type="character" w:customStyle="1" w:styleId="af8">
    <w:name w:val="Моно"/>
    <w:basedOn w:val="a0"/>
    <w:qFormat/>
    <w:rsid w:val="00146E4A"/>
    <w:rPr>
      <w:rFonts w:ascii="Courier New" w:hAnsi="Courier New" w:cs="Courier New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9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28434">
          <w:marLeft w:val="141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5147">
          <w:marLeft w:val="141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9882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30934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3868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0067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896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70261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549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0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1148">
          <w:marLeft w:val="7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8356">
          <w:marLeft w:val="7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10615">
          <w:marLeft w:val="7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6019">
          <w:marLeft w:val="7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3827">
          <w:marLeft w:val="7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1020">
          <w:marLeft w:val="70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223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924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771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317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489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3206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9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4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6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5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97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66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0065">
          <w:marLeft w:val="562"/>
          <w:marRight w:val="0"/>
          <w:marTop w:val="7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5318">
          <w:marLeft w:val="562"/>
          <w:marRight w:val="0"/>
          <w:marTop w:val="2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381">
          <w:marLeft w:val="562"/>
          <w:marRight w:val="0"/>
          <w:marTop w:val="2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5640">
          <w:marLeft w:val="562"/>
          <w:marRight w:val="0"/>
          <w:marTop w:val="2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98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67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62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91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83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70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918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7545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8548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7628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0114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2377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6997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7047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5541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1497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720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8989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5548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421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252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3655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3016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4588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298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3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736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8758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04283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968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105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30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5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8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52119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4486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0764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2555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6895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30633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6181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5347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026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20590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938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438">
          <w:marLeft w:val="562"/>
          <w:marRight w:val="0"/>
          <w:marTop w:val="2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3573">
          <w:marLeft w:val="141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3994">
          <w:marLeft w:val="141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2244">
          <w:marLeft w:val="141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441">
          <w:marLeft w:val="141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2359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5847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9915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40310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1117">
          <w:marLeft w:val="562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3077">
          <w:marLeft w:val="562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533">
          <w:marLeft w:val="562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3509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3370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436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965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732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200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410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80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629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585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157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0903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61721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7095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595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6466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3779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2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32536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2649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429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4172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9737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1028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5173">
          <w:marLeft w:val="418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5825">
          <w:marLeft w:val="418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6042">
          <w:marLeft w:val="418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5546">
          <w:marLeft w:val="418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25861">
          <w:marLeft w:val="418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914">
          <w:marLeft w:val="562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6347">
          <w:marLeft w:val="562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5428">
          <w:marLeft w:val="562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3082">
          <w:marLeft w:val="562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3321">
          <w:marLeft w:val="562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69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6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css.manual.ru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www.rg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kpolyakov.spb.ru/download/multsong.zip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%D0%91%D0%B0%D0%B9%D0%BA%D0%B0%D0%BB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gey\Desktop\practice11-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436CF-3239-4CCA-9AB2-CA03B0C0D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practice11-4</Template>
  <TotalTime>53</TotalTime>
  <Pages>15</Pages>
  <Words>2652</Words>
  <Characters>15120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xxx</Company>
  <LinksUpToDate>false</LinksUpToDate>
  <CharactersWithSpaces>17737</CharactersWithSpaces>
  <SharedDoc>false</SharedDoc>
  <HLinks>
    <vt:vector size="150" baseType="variant">
      <vt:variant>
        <vt:i4>3932271</vt:i4>
      </vt:variant>
      <vt:variant>
        <vt:i4>72</vt:i4>
      </vt:variant>
      <vt:variant>
        <vt:i4>0</vt:i4>
      </vt:variant>
      <vt:variant>
        <vt:i4>5</vt:i4>
      </vt:variant>
      <vt:variant>
        <vt:lpwstr>http://dehost.biz/</vt:lpwstr>
      </vt:variant>
      <vt:variant>
        <vt:lpwstr/>
      </vt:variant>
      <vt:variant>
        <vt:i4>262157</vt:i4>
      </vt:variant>
      <vt:variant>
        <vt:i4>69</vt:i4>
      </vt:variant>
      <vt:variant>
        <vt:i4>0</vt:i4>
      </vt:variant>
      <vt:variant>
        <vt:i4>5</vt:i4>
      </vt:variant>
      <vt:variant>
        <vt:lpwstr>http://sprinthost.ru/</vt:lpwstr>
      </vt:variant>
      <vt:variant>
        <vt:lpwstr/>
      </vt:variant>
      <vt:variant>
        <vt:i4>1048583</vt:i4>
      </vt:variant>
      <vt:variant>
        <vt:i4>66</vt:i4>
      </vt:variant>
      <vt:variant>
        <vt:i4>0</vt:i4>
      </vt:variant>
      <vt:variant>
        <vt:i4>5</vt:i4>
      </vt:variant>
      <vt:variant>
        <vt:lpwstr>http://masterhost.ru/</vt:lpwstr>
      </vt:variant>
      <vt:variant>
        <vt:lpwstr/>
      </vt:variant>
      <vt:variant>
        <vt:i4>393306</vt:i4>
      </vt:variant>
      <vt:variant>
        <vt:i4>63</vt:i4>
      </vt:variant>
      <vt:variant>
        <vt:i4>0</vt:i4>
      </vt:variant>
      <vt:variant>
        <vt:i4>5</vt:i4>
      </vt:variant>
      <vt:variant>
        <vt:lpwstr>http://www.mchost.ru/</vt:lpwstr>
      </vt:variant>
      <vt:variant>
        <vt:lpwstr/>
      </vt:variant>
      <vt:variant>
        <vt:i4>4522011</vt:i4>
      </vt:variant>
      <vt:variant>
        <vt:i4>60</vt:i4>
      </vt:variant>
      <vt:variant>
        <vt:i4>0</vt:i4>
      </vt:variant>
      <vt:variant>
        <vt:i4>5</vt:i4>
      </vt:variant>
      <vt:variant>
        <vt:lpwstr>http://www.hc.ru/ru/</vt:lpwstr>
      </vt:variant>
      <vt:variant>
        <vt:lpwstr/>
      </vt:variant>
      <vt:variant>
        <vt:i4>7995455</vt:i4>
      </vt:variant>
      <vt:variant>
        <vt:i4>57</vt:i4>
      </vt:variant>
      <vt:variant>
        <vt:i4>0</vt:i4>
      </vt:variant>
      <vt:variant>
        <vt:i4>5</vt:i4>
      </vt:variant>
      <vt:variant>
        <vt:lpwstr>https://www.nic.ru/</vt:lpwstr>
      </vt:variant>
      <vt:variant>
        <vt:lpwstr/>
      </vt:variant>
      <vt:variant>
        <vt:i4>5177389</vt:i4>
      </vt:variant>
      <vt:variant>
        <vt:i4>54</vt:i4>
      </vt:variant>
      <vt:variant>
        <vt:i4>0</vt:i4>
      </vt:variant>
      <vt:variant>
        <vt:i4>5</vt:i4>
      </vt:variant>
      <vt:variant>
        <vt:lpwstr>http://yaca.yandex.ru/yca/cat/Computers/Internet/Hosting/Paid_hostings/</vt:lpwstr>
      </vt:variant>
      <vt:variant>
        <vt:lpwstr/>
      </vt:variant>
      <vt:variant>
        <vt:i4>5111903</vt:i4>
      </vt:variant>
      <vt:variant>
        <vt:i4>51</vt:i4>
      </vt:variant>
      <vt:variant>
        <vt:i4>0</vt:i4>
      </vt:variant>
      <vt:variant>
        <vt:i4>5</vt:i4>
      </vt:variant>
      <vt:variant>
        <vt:lpwstr>http://vlexofree.com/</vt:lpwstr>
      </vt:variant>
      <vt:variant>
        <vt:lpwstr/>
      </vt:variant>
      <vt:variant>
        <vt:i4>5832721</vt:i4>
      </vt:variant>
      <vt:variant>
        <vt:i4>48</vt:i4>
      </vt:variant>
      <vt:variant>
        <vt:i4>0</vt:i4>
      </vt:variant>
      <vt:variant>
        <vt:i4>5</vt:i4>
      </vt:variant>
      <vt:variant>
        <vt:lpwstr>http://byethost.com/</vt:lpwstr>
      </vt:variant>
      <vt:variant>
        <vt:lpwstr/>
      </vt:variant>
      <vt:variant>
        <vt:i4>1507393</vt:i4>
      </vt:variant>
      <vt:variant>
        <vt:i4>45</vt:i4>
      </vt:variant>
      <vt:variant>
        <vt:i4>0</vt:i4>
      </vt:variant>
      <vt:variant>
        <vt:i4>5</vt:i4>
      </vt:variant>
      <vt:variant>
        <vt:lpwstr>http://0fees.net/</vt:lpwstr>
      </vt:variant>
      <vt:variant>
        <vt:lpwstr/>
      </vt:variant>
      <vt:variant>
        <vt:i4>3866720</vt:i4>
      </vt:variant>
      <vt:variant>
        <vt:i4>42</vt:i4>
      </vt:variant>
      <vt:variant>
        <vt:i4>0</vt:i4>
      </vt:variant>
      <vt:variant>
        <vt:i4>5</vt:i4>
      </vt:variant>
      <vt:variant>
        <vt:lpwstr>http://www.000webhost.com/</vt:lpwstr>
      </vt:variant>
      <vt:variant>
        <vt:lpwstr/>
      </vt:variant>
      <vt:variant>
        <vt:i4>2621546</vt:i4>
      </vt:variant>
      <vt:variant>
        <vt:i4>39</vt:i4>
      </vt:variant>
      <vt:variant>
        <vt:i4>0</vt:i4>
      </vt:variant>
      <vt:variant>
        <vt:i4>5</vt:i4>
      </vt:variant>
      <vt:variant>
        <vt:lpwstr>http://freehost.int.ru/</vt:lpwstr>
      </vt:variant>
      <vt:variant>
        <vt:lpwstr/>
      </vt:variant>
      <vt:variant>
        <vt:i4>1572883</vt:i4>
      </vt:variant>
      <vt:variant>
        <vt:i4>36</vt:i4>
      </vt:variant>
      <vt:variant>
        <vt:i4>0</vt:i4>
      </vt:variant>
      <vt:variant>
        <vt:i4>5</vt:i4>
      </vt:variant>
      <vt:variant>
        <vt:lpwstr>http://www.radyx.ru/</vt:lpwstr>
      </vt:variant>
      <vt:variant>
        <vt:lpwstr/>
      </vt:variant>
      <vt:variant>
        <vt:i4>524299</vt:i4>
      </vt:variant>
      <vt:variant>
        <vt:i4>33</vt:i4>
      </vt:variant>
      <vt:variant>
        <vt:i4>0</vt:i4>
      </vt:variant>
      <vt:variant>
        <vt:i4>5</vt:i4>
      </vt:variant>
      <vt:variant>
        <vt:lpwstr>http://www.fatal.ru/</vt:lpwstr>
      </vt:variant>
      <vt:variant>
        <vt:lpwstr/>
      </vt:variant>
      <vt:variant>
        <vt:i4>1572866</vt:i4>
      </vt:variant>
      <vt:variant>
        <vt:i4>30</vt:i4>
      </vt:variant>
      <vt:variant>
        <vt:i4>0</vt:i4>
      </vt:variant>
      <vt:variant>
        <vt:i4>5</vt:i4>
      </vt:variant>
      <vt:variant>
        <vt:lpwstr>http://wallst.ru/</vt:lpwstr>
      </vt:variant>
      <vt:variant>
        <vt:lpwstr/>
      </vt:variant>
      <vt:variant>
        <vt:i4>6946942</vt:i4>
      </vt:variant>
      <vt:variant>
        <vt:i4>27</vt:i4>
      </vt:variant>
      <vt:variant>
        <vt:i4>0</vt:i4>
      </vt:variant>
      <vt:variant>
        <vt:i4>5</vt:i4>
      </vt:variant>
      <vt:variant>
        <vt:lpwstr>http://www.hut.ru/</vt:lpwstr>
      </vt:variant>
      <vt:variant>
        <vt:lpwstr/>
      </vt:variant>
      <vt:variant>
        <vt:i4>7602208</vt:i4>
      </vt:variant>
      <vt:variant>
        <vt:i4>24</vt:i4>
      </vt:variant>
      <vt:variant>
        <vt:i4>0</vt:i4>
      </vt:variant>
      <vt:variant>
        <vt:i4>5</vt:i4>
      </vt:variant>
      <vt:variant>
        <vt:lpwstr>http://www.holm.ru/</vt:lpwstr>
      </vt:variant>
      <vt:variant>
        <vt:lpwstr/>
      </vt:variant>
      <vt:variant>
        <vt:i4>1114139</vt:i4>
      </vt:variant>
      <vt:variant>
        <vt:i4>21</vt:i4>
      </vt:variant>
      <vt:variant>
        <vt:i4>0</vt:i4>
      </vt:variant>
      <vt:variant>
        <vt:i4>5</vt:i4>
      </vt:variant>
      <vt:variant>
        <vt:lpwstr>http://www.hostinger.ru/</vt:lpwstr>
      </vt:variant>
      <vt:variant>
        <vt:lpwstr/>
      </vt:variant>
      <vt:variant>
        <vt:i4>196703</vt:i4>
      </vt:variant>
      <vt:variant>
        <vt:i4>18</vt:i4>
      </vt:variant>
      <vt:variant>
        <vt:i4>0</vt:i4>
      </vt:variant>
      <vt:variant>
        <vt:i4>5</vt:i4>
      </vt:variant>
      <vt:variant>
        <vt:lpwstr>http://webservis.ru/</vt:lpwstr>
      </vt:variant>
      <vt:variant>
        <vt:lpwstr/>
      </vt:variant>
      <vt:variant>
        <vt:i4>6946914</vt:i4>
      </vt:variant>
      <vt:variant>
        <vt:i4>15</vt:i4>
      </vt:variant>
      <vt:variant>
        <vt:i4>0</vt:i4>
      </vt:variant>
      <vt:variant>
        <vt:i4>5</vt:i4>
      </vt:variant>
      <vt:variant>
        <vt:lpwstr>http://ucoz.ru/</vt:lpwstr>
      </vt:variant>
      <vt:variant>
        <vt:lpwstr/>
      </vt:variant>
      <vt:variant>
        <vt:i4>5570623</vt:i4>
      </vt:variant>
      <vt:variant>
        <vt:i4>12</vt:i4>
      </vt:variant>
      <vt:variant>
        <vt:i4>0</vt:i4>
      </vt:variant>
      <vt:variant>
        <vt:i4>5</vt:i4>
      </vt:variant>
      <vt:variant>
        <vt:lpwstr>http://yaca.yandex.ru/yca/cat/Computers/Internet/Hosting/Free_hostings/</vt:lpwstr>
      </vt:variant>
      <vt:variant>
        <vt:lpwstr/>
      </vt:variant>
      <vt:variant>
        <vt:i4>131141</vt:i4>
      </vt:variant>
      <vt:variant>
        <vt:i4>9</vt:i4>
      </vt:variant>
      <vt:variant>
        <vt:i4>0</vt:i4>
      </vt:variant>
      <vt:variant>
        <vt:i4>5</vt:i4>
      </vt:variant>
      <vt:variant>
        <vt:lpwstr>http://www.rg.ru/</vt:lpwstr>
      </vt:variant>
      <vt:variant>
        <vt:lpwstr/>
      </vt:variant>
      <vt:variant>
        <vt:i4>5439559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http://ru.wikipedia.org/wiki/%D0%91%D0%B0%D0%B9%D0%BA%D0%B0%D0%BB</vt:lpwstr>
      </vt:variant>
      <vt:variant>
        <vt:lpwstr/>
      </vt:variant>
      <vt:variant>
        <vt:i4>131166</vt:i4>
      </vt:variant>
      <vt:variant>
        <vt:i4>3</vt:i4>
      </vt:variant>
      <vt:variant>
        <vt:i4>0</vt:i4>
      </vt:variant>
      <vt:variant>
        <vt:i4>5</vt:i4>
      </vt:variant>
      <vt:variant>
        <vt:lpwstr>http://css.manual.ru/</vt:lpwstr>
      </vt:variant>
      <vt:variant>
        <vt:lpwstr/>
      </vt:variant>
      <vt:variant>
        <vt:i4>5636188</vt:i4>
      </vt:variant>
      <vt:variant>
        <vt:i4>0</vt:i4>
      </vt:variant>
      <vt:variant>
        <vt:i4>0</vt:i4>
      </vt:variant>
      <vt:variant>
        <vt:i4>5</vt:i4>
      </vt:variant>
      <vt:variant>
        <vt:lpwstr>http://kpolyakov.spb.ru/download/multsong.zip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302-8</cp:lastModifiedBy>
  <cp:revision>2</cp:revision>
  <dcterms:created xsi:type="dcterms:W3CDTF">2020-10-20T07:22:00Z</dcterms:created>
  <dcterms:modified xsi:type="dcterms:W3CDTF">2020-10-22T06:46:00Z</dcterms:modified>
</cp:coreProperties>
</file>